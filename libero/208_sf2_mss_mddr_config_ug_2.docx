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g" ContentType="image/jp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76.535439pt;margin-top:740.315002pt;width:473.38582pt;height:12pt;mso-position-horizontal-relative:page;mso-position-vertical-relative:page;z-index:-2885" coordorigin="1531,14806" coordsize="9468,240">
            <v:shape style="position:absolute;left:1531;top:14806;width:9468;height:240" coordorigin="1531,14806" coordsize="9468,240" path="m1531,14806l10998,14806,10998,15046,1531,15046,1531,14806xe" filled="t" fillcolor="#000000" stroked="f">
              <v:path arrowok="t"/>
              <v:fill type="solid"/>
            </v:shape>
            <w10:wrap type="none"/>
          </v:group>
        </w:pict>
      </w:r>
      <w:r>
        <w:rPr>
          <w:sz w:val="20"/>
          <w:szCs w:val="20"/>
        </w:rPr>
      </w:r>
    </w:p>
    <w:p>
      <w:pPr>
        <w:spacing w:line="260" w:lineRule="exact" w:before="17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before="49"/>
        <w:ind w:left="4685" w:right="0" w:firstLine="0"/>
        <w:jc w:val="left"/>
        <w:rPr>
          <w:rFonts w:ascii="Arial" w:hAnsi="Arial" w:cs="Arial" w:eastAsia="Arial"/>
          <w:sz w:val="48"/>
          <w:szCs w:val="48"/>
        </w:rPr>
      </w:pPr>
      <w:r>
        <w:rPr/>
        <w:pict>
          <v:group style="position:absolute;margin-left:111.654846pt;margin-top:-24.596621pt;width:37.513805pt;height:35.460425pt;mso-position-horizontal-relative:page;mso-position-vertical-relative:paragraph;z-index:-2884" coordorigin="2233,-492" coordsize="750,709">
            <v:group style="position:absolute;left:2234;top:-491;width:748;height:707" coordorigin="2234,-491" coordsize="748,707">
              <v:shape style="position:absolute;left:2234;top:-491;width:748;height:707" coordorigin="2234,-491" coordsize="748,707" path="m2416,-195l2353,-195,2425,-82,2430,-76,2436,-59,2432,-36,2428,-29,2417,-15,2334,101,2348,115,2411,163,2465,190,2525,208,2589,216,2612,216,2677,209,2737,194,2808,160,2854,127,2830,85,2615,85,2601,83,2591,77,2584,68,2416,-195xe" filled="t" fillcolor="#EC1A2C" stroked="f">
                <v:path arrowok="t"/>
                <v:fill type="solid"/>
              </v:shape>
              <v:shape style="position:absolute;left:2234;top:-491;width:748;height:707" coordorigin="2234,-491" coordsize="748,707" path="m2828,-351l2490,-351,2501,-347,2510,-340,2517,-332,2529,-313,2709,-29,2648,59,2630,78,2615,85,2830,85,2640,-241,2696,-319,2713,-339,2729,-349,2743,-350,2829,-350,2828,-351xe" filled="t" fillcolor="#EC1A2C" stroked="f">
                <v:path arrowok="t"/>
                <v:fill type="solid"/>
              </v:shape>
              <v:shape style="position:absolute;left:2234;top:-491;width:748;height:707" coordorigin="2234,-491" coordsize="748,707" path="m2829,-350l2743,-350,2754,-346,2763,-339,2770,-331,2782,-312,2961,-29,2962,-29,2970,-47,2976,-63,2980,-81,2982,-105,2829,-350xe" filled="t" fillcolor="#EC1A2C" stroked="f">
                <v:path arrowok="t"/>
                <v:fill type="solid"/>
              </v:shape>
              <v:shape style="position:absolute;left:2234;top:-491;width:748;height:707" coordorigin="2234,-491" coordsize="748,707" path="m2628,-491l2563,-487,2502,-475,2420,-441,2350,-392,2294,-329,2255,-255,2236,-173,2234,-144,2235,-123,2236,-103,2239,-84,2242,-64,2353,-195,2416,-195,2443,-320,2490,-351,2828,-351,2762,-456,2688,-483,2648,-489,2628,-491xe" filled="t" fillcolor="#EC1A2C" stroked="f">
                <v:path arrowok="t"/>
                <v:fill type="solid"/>
              </v:shape>
            </v:group>
            <v:group style="position:absolute;left:2823;top:-466;width:58;height:57" coordorigin="2823,-466" coordsize="58,57">
              <v:shape style="position:absolute;left:2823;top:-466;width:58;height:57" coordorigin="2823,-466" coordsize="58,57" path="m2864,-413l2841,-413,2855,-409,2864,-413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39,-414l2839,-413,2841,-413,2839,-414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66,-414l2864,-413,2865,-413,2866,-414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29,-423l2833,-416,2839,-414,2829,-423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66,-460l2876,-451,2876,-423,2866,-414,2873,-418,2881,-439,2872,-458,2866,-460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62,-454l2841,-454,2841,-421,2846,-421,2846,-435,2857,-435,2857,-435,2862,-436,2866,-438,2866,-439,2846,-439,2846,-449,2866,-449,2866,-451,2862,-454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57,-435l2852,-435,2861,-421,2866,-421,2857,-435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29,-424l2829,-423,2829,-423,2829,-424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39,-460l2832,-457,2823,-437,2823,-434,2829,-424,2829,-451,2839,-460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66,-449l2857,-449,2860,-449,2860,-439,2857,-439,2866,-439,2866,-449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40,-461l2839,-461,2839,-460,2840,-461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65,-461l2864,-461,2866,-460,2865,-461xe" filled="t" fillcolor="#221F1F" stroked="f">
                <v:path arrowok="t"/>
                <v:fill type="solid"/>
              </v:shape>
              <v:shape style="position:absolute;left:2823;top:-466;width:58;height:57" coordorigin="2823,-466" coordsize="58,57" path="m2851,-466l2840,-461,2864,-461,2851,-466xe" filled="t" fillcolor="#221F1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9.308304pt;margin-top:12.126431pt;width:102.171332pt;height:17.753278pt;mso-position-horizontal-relative:page;mso-position-vertical-relative:paragraph;z-index:-2883" coordorigin="1586,243" coordsize="2043,355">
            <v:group style="position:absolute;left:1587;top:244;width:358;height:325" coordorigin="1587,244" coordsize="358,325">
              <v:shape style="position:absolute;left:1587;top:244;width:358;height:325" coordorigin="1587,244" coordsize="358,325" path="m1643,244l1626,257,1618,277,1587,568,1648,568,1666,364,1731,364,1695,273,1687,258,1671,247,1643,244xe" filled="t" fillcolor="#221F1F" stroked="f">
                <v:path arrowok="t"/>
                <v:fill type="solid"/>
              </v:shape>
              <v:shape style="position:absolute;left:1587;top:244;width:358;height:325" coordorigin="1587,244" coordsize="358,325" path="m1923,362l1868,362,1885,568,1945,568,1923,362xe" filled="t" fillcolor="#221F1F" stroked="f">
                <v:path arrowok="t"/>
                <v:fill type="solid"/>
              </v:shape>
              <v:shape style="position:absolute;left:1587;top:244;width:358;height:325" coordorigin="1587,244" coordsize="358,325" path="m1731,364l1667,364,1734,536,1749,549,1774,554,1792,544,1804,527,1833,452,1766,452,1731,364xe" filled="t" fillcolor="#221F1F" stroked="f">
                <v:path arrowok="t"/>
                <v:fill type="solid"/>
              </v:shape>
              <v:shape style="position:absolute;left:1587;top:244;width:358;height:325" coordorigin="1587,244" coordsize="358,325" path="m1863,246l1846,258,1837,275,1767,452,1833,452,1867,362,1923,362,1913,275,1906,259,1890,248,1863,246xe" filled="t" fillcolor="#221F1F" stroked="f">
                <v:path arrowok="t"/>
                <v:fill type="solid"/>
              </v:shape>
            </v:group>
            <v:group style="position:absolute;left:2006;top:322;width:2;height:246" coordorigin="2006,322" coordsize="2,246">
              <v:shape style="position:absolute;left:2006;top:322;width:2;height:246" coordorigin="2006,322" coordsize="0,246" path="m2006,322l2006,568e" filled="f" stroked="t" strokeweight="2.934567pt" strokecolor="#221F1F">
                <v:path arrowok="t"/>
              </v:shape>
            </v:group>
            <v:group style="position:absolute;left:2065;top:319;width:219;height:252" coordorigin="2065,319" coordsize="219,252">
              <v:shape style="position:absolute;left:2065;top:319;width:219;height:252" coordorigin="2065,319" coordsize="219,252" path="m2234,319l2121,320,2068,376,2065,408,2067,508,2098,563,2139,571,2236,571,2264,566,2278,554,2284,534,2284,508,2130,504,2121,488,2118,458,2120,408,2129,390,2150,384,2282,364,2279,341,2271,327,2257,321,2234,319xe" filled="t" fillcolor="#221F1F" stroked="f">
                <v:path arrowok="t"/>
                <v:fill type="solid"/>
              </v:shape>
            </v:group>
            <v:group style="position:absolute;left:2316;top:322;width:215;height:246" coordorigin="2316,322" coordsize="215,246">
              <v:shape style="position:absolute;left:2316;top:322;width:215;height:246" coordorigin="2316,322" coordsize="215,246" path="m2316,322l2316,568,2367,568,2367,504,2527,504,2526,496,2516,479,2503,472,2502,471,2518,461,2527,444,2527,443,2367,443,2367,383,2530,383,2529,368,2522,346,2510,330,2491,323,2316,322xe" filled="t" fillcolor="#221F1F" stroked="f">
                <v:path arrowok="t"/>
                <v:fill type="solid"/>
              </v:shape>
              <v:shape style="position:absolute;left:2316;top:322;width:215;height:246" coordorigin="2316,322" coordsize="215,246" path="m2527,504l2457,504,2474,512,2478,538,2478,568,2530,568,2530,526,2527,504xe" filled="t" fillcolor="#221F1F" stroked="f">
                <v:path arrowok="t"/>
                <v:fill type="solid"/>
              </v:shape>
              <v:shape style="position:absolute;left:2316;top:322;width:215;height:246" coordorigin="2316,322" coordsize="215,246" path="m2530,383l2473,383,2480,387,2480,435,2475,443,2527,443,2530,421,2531,411,2531,395,2530,383xe" filled="t" fillcolor="#221F1F" stroked="f">
                <v:path arrowok="t"/>
                <v:fill type="solid"/>
              </v:shape>
            </v:group>
            <v:group style="position:absolute;left:2562;top:319;width:231;height:252" coordorigin="2562,319" coordsize="231,252">
              <v:shape style="position:absolute;left:2562;top:319;width:231;height:252" coordorigin="2562,319" coordsize="231,252" path="m2718,319l2618,320,2564,376,2562,408,2563,508,2595,563,2636,571,2736,570,2790,514,2790,508,2710,508,2627,504,2617,488,2615,458,2617,406,2626,389,2647,382,2791,382,2791,382,2785,356,2774,338,2759,327,2741,321,2718,319xe" filled="t" fillcolor="#221F1F" stroked="f">
                <v:path arrowok="t"/>
                <v:fill type="solid"/>
              </v:shape>
              <v:shape style="position:absolute;left:2562;top:319;width:231;height:252" coordorigin="2562,319" coordsize="231,252" path="m2791,382l2647,382,2727,388,2737,405,2739,432,2738,485,2729,502,2710,508,2790,508,2792,482,2791,382xe" filled="t" fillcolor="#221F1F" stroked="f">
                <v:path arrowok="t"/>
                <v:fill type="solid"/>
              </v:shape>
            </v:group>
            <v:group style="position:absolute;left:3346;top:322;width:2;height:246" coordorigin="3346,322" coordsize="2,246">
              <v:shape style="position:absolute;left:3346;top:322;width:2;height:246" coordorigin="3346,322" coordsize="0,246" path="m3346,322l3346,568e" filled="f" stroked="t" strokeweight="2.934291pt" strokecolor="#221F1F">
                <v:path arrowok="t"/>
              </v:shape>
            </v:group>
            <v:group style="position:absolute;left:3096;top:296;width:2;height:272" coordorigin="3096,296" coordsize="2,272">
              <v:shape style="position:absolute;left:3096;top:296;width:2;height:272" coordorigin="3096,296" coordsize="0,272" path="m3096,296l3096,568e" filled="f" stroked="t" strokeweight="2.675751pt" strokecolor="#221F1F">
                <v:path arrowok="t"/>
              </v:shape>
            </v:group>
            <v:group style="position:absolute;left:3070;top:443;width:212;height:2" coordorigin="3070,443" coordsize="212,2">
              <v:shape style="position:absolute;left:3070;top:443;width:212;height:2" coordorigin="3070,443" coordsize="212,0" path="m3070,443l3282,443e" filled="f" stroked="t" strokeweight="3.4pt" strokecolor="#221F1F">
                <v:path arrowok="t"/>
              </v:shape>
            </v:group>
            <v:group style="position:absolute;left:3256;top:296;width:2;height:272" coordorigin="3256,296" coordsize="2,272">
              <v:shape style="position:absolute;left:3256;top:296;width:2;height:272" coordorigin="3256,296" coordsize="0,272" path="m3256,296l3256,568e" filled="f" stroked="t" strokeweight="2.676214pt" strokecolor="#221F1F">
                <v:path arrowok="t"/>
              </v:shape>
            </v:group>
            <v:group style="position:absolute;left:3408;top:322;width:220;height:246" coordorigin="3408,322" coordsize="220,246">
              <v:shape style="position:absolute;left:3408;top:322;width:220;height:246" coordorigin="3408,322" coordsize="220,246" path="m3568,322l3408,322,3408,568,3460,568,3460,506,3581,506,3601,501,3615,486,3624,466,3627,445,3460,445,3460,383,3627,383,3627,380,3622,357,3612,339,3596,327,3573,322,3568,322xe" filled="t" fillcolor="#221F1F" stroked="f">
                <v:path arrowok="t"/>
                <v:fill type="solid"/>
              </v:shape>
              <v:shape style="position:absolute;left:3408;top:322;width:220;height:246" coordorigin="3408,322" coordsize="220,246" path="m3627,383l3570,383,3575,393,3575,433,3571,445,3627,445,3628,442,3628,406,3627,383xe" filled="t" fillcolor="#221F1F" stroked="f">
                <v:path arrowok="t"/>
                <v:fill type="solid"/>
              </v:shape>
            </v:group>
            <v:group style="position:absolute;left:2820;top:319;width:219;height:252" coordorigin="2820,319" coordsize="219,252">
              <v:shape style="position:absolute;left:2820;top:319;width:219;height:252" coordorigin="2820,319" coordsize="219,252" path="m2989,319l2876,320,2823,376,2820,409,2822,509,2853,564,2894,571,2991,571,3019,567,3033,554,3039,535,3039,508,2885,504,2876,488,2873,459,2875,408,2884,390,2905,384,3037,365,3034,341,3026,328,3012,321,2989,319xe" filled="t" fillcolor="#221F1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8.120079pt;margin-top:33.965008pt;width:469.93311pt;height:6pt;mso-position-horizontal-relative:page;mso-position-vertical-relative:paragraph;z-index:-2882" coordorigin="1562,679" coordsize="9399,120">
            <v:group style="position:absolute;left:1587;top:704;width:9349;height:2" coordorigin="1587,704" coordsize="9349,2">
              <v:shape style="position:absolute;left:1587;top:704;width:9349;height:2" coordorigin="1587,704" coordsize="9349,0" path="m1587,704l10936,704e" filled="f" stroked="t" strokeweight="2.5pt" strokecolor="#000000">
                <v:path arrowok="t"/>
              </v:shape>
            </v:group>
            <v:group style="position:absolute;left:1587;top:789;width:9349;height:2" coordorigin="1587,789" coordsize="9349,2">
              <v:shape style="position:absolute;left:1587;top:789;width:9349;height:2" coordorigin="1587,789" coordsize="9349,0" path="m1587,789l10936,789e" filled="f" stroked="t" strokeweight="1pt" strokecolor="#00000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48"/>
          <w:szCs w:val="48"/>
        </w:rPr>
        <w:t>Liber</w:t>
      </w:r>
      <w:r>
        <w:rPr>
          <w:rFonts w:ascii="Arial" w:hAnsi="Arial" w:cs="Arial" w:eastAsia="Arial"/>
          <w:b/>
          <w:bCs/>
          <w:spacing w:val="-1"/>
          <w:w w:val="100"/>
          <w:sz w:val="48"/>
          <w:szCs w:val="48"/>
        </w:rPr>
        <w:t>o</w:t>
      </w:r>
      <w:r>
        <w:rPr>
          <w:rFonts w:ascii="Arial" w:hAnsi="Arial" w:cs="Arial" w:eastAsia="Arial"/>
          <w:b/>
          <w:bCs/>
          <w:spacing w:val="0"/>
          <w:w w:val="100"/>
          <w:position w:val="8"/>
          <w:sz w:val="40"/>
          <w:szCs w:val="40"/>
        </w:rPr>
        <w:t>®</w:t>
      </w:r>
      <w:r>
        <w:rPr>
          <w:rFonts w:ascii="Arial" w:hAnsi="Arial" w:cs="Arial" w:eastAsia="Arial"/>
          <w:b/>
          <w:bCs/>
          <w:spacing w:val="22"/>
          <w:w w:val="100"/>
          <w:position w:val="8"/>
          <w:sz w:val="40"/>
          <w:szCs w:val="40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48"/>
          <w:szCs w:val="48"/>
        </w:rPr>
        <w:t>SoC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48"/>
          <w:szCs w:val="4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48"/>
          <w:szCs w:val="48"/>
        </w:rPr>
        <w:t>v2022.3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48"/>
          <w:szCs w:val="48"/>
        </w:rPr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line="340" w:lineRule="exact"/>
        <w:ind w:left="4374" w:right="363" w:hanging="3915"/>
        <w:jc w:val="left"/>
        <w:rPr>
          <w:rFonts w:ascii="Arial" w:hAnsi="Arial" w:cs="Arial" w:eastAsia="Arial"/>
          <w:sz w:val="33"/>
          <w:szCs w:val="33"/>
        </w:rPr>
      </w:pPr>
      <w:r>
        <w:rPr/>
        <w:pict>
          <v:group style="position:absolute;margin-left:79.370079pt;margin-top:37.846577pt;width:467.43311pt;height:.1pt;mso-position-horizontal-relative:page;mso-position-vertical-relative:paragraph;z-index:-2881" coordorigin="1587,757" coordsize="9349,2">
            <v:shape style="position:absolute;left:1587;top:757;width:9349;height:2" coordorigin="1587,757" coordsize="9349,0" path="m1587,757l10936,757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9.370079pt;margin-top:42.096577pt;width:467.43311pt;height:.1pt;mso-position-horizontal-relative:page;mso-position-vertical-relative:paragraph;z-index:-2880" coordorigin="1587,842" coordsize="9349,2">
            <v:shape style="position:absolute;left:1587;top:842;width:9349;height:2" coordorigin="1587,842" coordsize="9349,0" path="m1587,842l10936,842e" filled="f" stroked="t" strokeweight="2.5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SmartFusio</w:t>
      </w:r>
      <w:r>
        <w:rPr>
          <w:rFonts w:ascii="Arial" w:hAnsi="Arial" w:cs="Arial" w:eastAsia="Arial"/>
          <w:b/>
          <w:bCs/>
          <w:spacing w:val="-1"/>
          <w:w w:val="100"/>
          <w:sz w:val="33"/>
          <w:szCs w:val="33"/>
        </w:rPr>
        <w:t>n</w:t>
      </w:r>
      <w:r>
        <w:rPr>
          <w:rFonts w:ascii="Arial" w:hAnsi="Arial" w:cs="Arial" w:eastAsia="Arial"/>
          <w:b/>
          <w:bCs/>
          <w:spacing w:val="0"/>
          <w:w w:val="100"/>
          <w:position w:val="7"/>
          <w:sz w:val="27"/>
          <w:szCs w:val="27"/>
        </w:rPr>
        <w:t>®</w:t>
      </w:r>
      <w:r>
        <w:rPr>
          <w:rFonts w:ascii="Arial" w:hAnsi="Arial" w:cs="Arial" w:eastAsia="Arial"/>
          <w:b/>
          <w:bCs/>
          <w:spacing w:val="16"/>
          <w:w w:val="100"/>
          <w:position w:val="7"/>
          <w:sz w:val="27"/>
          <w:szCs w:val="27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2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MSS</w:t>
      </w:r>
      <w:r>
        <w:rPr>
          <w:rFonts w:ascii="Arial" w:hAnsi="Arial" w:cs="Arial" w:eastAsia="Arial"/>
          <w:b/>
          <w:bCs/>
          <w:spacing w:val="1"/>
          <w:w w:val="100"/>
          <w:position w:val="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DDR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Controller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Configuration</w:t>
      </w:r>
      <w:r>
        <w:rPr>
          <w:rFonts w:ascii="Arial" w:hAnsi="Arial" w:cs="Arial" w:eastAsia="Arial"/>
          <w:b/>
          <w:bCs/>
          <w:spacing w:val="1"/>
          <w:w w:val="100"/>
          <w:position w:val="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User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33"/>
          <w:szCs w:val="33"/>
        </w:rPr>
        <w:t>Guide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33"/>
          <w:szCs w:val="33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before="64"/>
        <w:ind w:left="167" w:right="0"/>
        <w:jc w:val="left"/>
        <w:rPr>
          <w:b w:val="0"/>
          <w:bCs w:val="0"/>
        </w:rPr>
      </w:pPr>
      <w:r>
        <w:rPr/>
        <w:pict>
          <v:group style="position:absolute;margin-left:79.370079pt;margin-top:25.798628pt;width:467.43311pt;height:.1pt;mso-position-horizontal-relative:page;mso-position-vertical-relative:paragraph;z-index:-2879" coordorigin="1587,516" coordsize="9349,2">
            <v:shape style="position:absolute;left:1587;top:516;width:9349;height:2" coordorigin="1587,516" coordsize="9349,0" path="m10936,516l1587,516e" filled="f" stroked="t" strokeweight="1pt" strokecolor="#000000">
              <v:path arrowok="t"/>
            </v:shape>
            <w10:wrap type="none"/>
          </v:group>
        </w:pict>
      </w: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spacing w:val="0"/>
          <w:w w:val="100"/>
        </w:rPr>
        <w:t>Introduction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6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line="254" w:lineRule="auto" w:before="85"/>
        <w:ind w:left="167" w:right="308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SmartFusion</w:t>
      </w:r>
      <w:r>
        <w:rPr>
          <w:b w:val="0"/>
          <w:bCs w:val="0"/>
          <w:spacing w:val="0"/>
          <w:w w:val="100"/>
          <w:position w:val="4"/>
          <w:sz w:val="15"/>
          <w:szCs w:val="15"/>
        </w:rPr>
        <w:t>®</w:t>
      </w:r>
      <w:r>
        <w:rPr>
          <w:b w:val="0"/>
          <w:bCs w:val="0"/>
          <w:spacing w:val="8"/>
          <w:w w:val="100"/>
          <w:position w:val="4"/>
          <w:sz w:val="15"/>
          <w:szCs w:val="15"/>
        </w:rPr>
        <w:t> </w:t>
      </w:r>
      <w:r>
        <w:rPr>
          <w:b w:val="0"/>
          <w:bCs w:val="0"/>
          <w:spacing w:val="0"/>
          <w:w w:val="100"/>
          <w:position w:val="0"/>
        </w:rPr>
        <w:t>2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MSS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has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embedded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</w:t>
      </w:r>
      <w:r>
        <w:rPr>
          <w:b w:val="0"/>
          <w:bCs w:val="0"/>
          <w:spacing w:val="-10"/>
          <w:w w:val="100"/>
          <w:position w:val="0"/>
        </w:rPr>
        <w:t>r</w:t>
      </w:r>
      <w:r>
        <w:rPr>
          <w:b w:val="0"/>
          <w:bCs w:val="0"/>
          <w:spacing w:val="0"/>
          <w:w w:val="100"/>
          <w:position w:val="0"/>
        </w:rPr>
        <w:t>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intended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-4"/>
          <w:w w:val="100"/>
          <w:position w:val="0"/>
        </w:rPr>
        <w:t>f</w:t>
      </w:r>
      <w:r>
        <w:rPr>
          <w:b w:val="0"/>
          <w:bCs w:val="0"/>
          <w:spacing w:val="0"/>
          <w:w w:val="100"/>
          <w:position w:val="0"/>
        </w:rPr>
        <w:t>f-chip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memor</w:t>
      </w:r>
      <w:r>
        <w:rPr>
          <w:b w:val="0"/>
          <w:bCs w:val="0"/>
          <w:spacing w:val="-14"/>
          <w:w w:val="100"/>
          <w:position w:val="0"/>
        </w:rPr>
        <w:t>y</w:t>
      </w:r>
      <w:r>
        <w:rPr>
          <w:b w:val="0"/>
          <w:bCs w:val="0"/>
          <w:spacing w:val="0"/>
          <w:w w:val="100"/>
          <w:position w:val="0"/>
        </w:rPr>
        <w:t>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accessed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from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MSS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well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from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FPGA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fabric.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addition,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also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bypassed,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providing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additional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interface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FPGA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fabric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(Soft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Mode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(SMC)).</w:t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left="167"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fully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must: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0"/>
          <w:numId w:val="1"/>
        </w:numPr>
        <w:tabs>
          <w:tab w:pos="705" w:val="left" w:leader="none"/>
        </w:tabs>
        <w:ind w:left="705" w:right="0" w:hanging="397"/>
        <w:jc w:val="left"/>
      </w:pP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datapath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numPr>
          <w:ilvl w:val="0"/>
          <w:numId w:val="1"/>
        </w:numPr>
        <w:tabs>
          <w:tab w:pos="705" w:val="left" w:leader="none"/>
        </w:tabs>
        <w:spacing w:before="53"/>
        <w:ind w:left="705" w:right="0" w:hanging="397"/>
        <w:jc w:val="left"/>
      </w:pPr>
      <w:r>
        <w:rPr>
          <w:b w:val="0"/>
          <w:bCs w:val="0"/>
          <w:spacing w:val="0"/>
          <w:w w:val="100"/>
        </w:rPr>
        <w:t>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registers.</w:t>
      </w:r>
    </w:p>
    <w:p>
      <w:pPr>
        <w:pStyle w:val="BodyText"/>
        <w:numPr>
          <w:ilvl w:val="0"/>
          <w:numId w:val="1"/>
        </w:numPr>
        <w:tabs>
          <w:tab w:pos="705" w:val="left" w:leader="none"/>
        </w:tabs>
        <w:spacing w:line="255" w:lineRule="auto" w:before="53"/>
        <w:ind w:left="705" w:right="431" w:hanging="397"/>
        <w:jc w:val="left"/>
      </w:pP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frequencies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FPGA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fabric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ratio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needed)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CCC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numPr>
          <w:ilvl w:val="0"/>
          <w:numId w:val="1"/>
        </w:numPr>
        <w:tabs>
          <w:tab w:pos="705" w:val="left" w:leader="none"/>
        </w:tabs>
        <w:spacing w:before="40"/>
        <w:ind w:left="705" w:right="0" w:hanging="397"/>
        <w:jc w:val="left"/>
      </w:pPr>
      <w:r>
        <w:rPr>
          <w:b w:val="0"/>
          <w:bCs w:val="0"/>
          <w:spacing w:val="0"/>
          <w:w w:val="100"/>
        </w:rPr>
        <w:t>Connect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</w:t>
      </w:r>
      <w:r>
        <w:rPr>
          <w:b w:val="0"/>
          <w:bCs w:val="0"/>
          <w:spacing w:val="6"/>
          <w:w w:val="100"/>
        </w:rPr>
        <w:t>r</w:t>
      </w:r>
      <w:r>
        <w:rPr>
          <w:b w:val="0"/>
          <w:bCs w:val="0"/>
          <w:spacing w:val="-4"/>
          <w:w w:val="100"/>
        </w:rPr>
        <w:t>’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defined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solution.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55" w:lineRule="auto"/>
        <w:ind w:left="167" w:right="385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also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build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own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circuitry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standalone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System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Builder)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Initialization.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hyperlink r:id="rId6">
        <w:r>
          <w:rPr>
            <w:b w:val="0"/>
            <w:bCs w:val="0"/>
            <w:color w:val="0000FF"/>
            <w:spacing w:val="0"/>
            <w:w w:val="100"/>
          </w:rPr>
          <w:t>SmartFusion2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DDR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Controller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Serial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High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Speed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Controller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Standalone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Initialization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Methodolog</w:t>
        </w:r>
        <w:r>
          <w:rPr>
            <w:b w:val="0"/>
            <w:bCs w:val="0"/>
            <w:color w:val="0000FF"/>
            <w:spacing w:val="1"/>
            <w:w w:val="100"/>
          </w:rPr>
          <w:t>y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after="0" w:line="255" w:lineRule="auto"/>
        <w:jc w:val="left"/>
        <w:sectPr>
          <w:footerReference w:type="default" r:id="rId5"/>
          <w:type w:val="continuous"/>
          <w:pgSz w:w="12240" w:h="15840"/>
          <w:pgMar w:footer="504" w:top="1480" w:bottom="700" w:left="1420" w:right="1140"/>
          <w:pgNumType w:start="1"/>
        </w:sectPr>
      </w:pPr>
    </w:p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77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6.535439pt;margin-top:757.065002pt;width:473.38583pt;height:.1pt;mso-position-horizontal-relative:page;mso-position-vertical-relative:page;z-index:-2876" coordorigin="1531,15141" coordsize="9468,2">
            <v:shape style="position:absolute;left:1531;top:15141;width:9468;height:2" coordorigin="1531,15141" coordsize="9468,0" path="m1531,15141l10998,15141e" filled="f" stroked="t" strokeweight="2.5pt" strokecolor="#00000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spacing w:line="280" w:lineRule="exact" w:before="18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64"/>
        <w:ind w:left="16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5.285439pt;margin-top:-21.307644pt;width:475.88583pt;height:6pt;mso-position-horizontal-relative:page;mso-position-vertical-relative:paragraph;z-index:-2878" coordorigin="1506,-426" coordsize="9518,120">
            <v:group style="position:absolute;left:1531;top:-401;width:9468;height:2" coordorigin="1531,-401" coordsize="9468,2">
              <v:shape style="position:absolute;left:1531;top:-401;width:9468;height:2" coordorigin="1531,-401" coordsize="9468,0" path="m1531,-401l10998,-401e" filled="f" stroked="t" strokeweight="2.5pt" strokecolor="#000000">
                <v:path arrowok="t"/>
              </v:shape>
            </v:group>
            <v:group style="position:absolute;left:1531;top:-316;width:9468;height:2" coordorigin="1531,-316" coordsize="9468,2">
              <v:shape style="position:absolute;left:1531;top:-316;width:9468;height:2" coordorigin="1531,-316" coordsize="9468,0" path="m1531,-316l10998,-316e" filled="f" stroked="t" strokeweight="1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9.370079pt;margin-top:25.798656pt;width:467.43311pt;height:.1pt;mso-position-horizontal-relative:page;mso-position-vertical-relative:paragraph;z-index:-2875" coordorigin="1587,516" coordsize="9349,2">
            <v:shape style="position:absolute;left:1587;top:516;width:9349;height:2" coordorigin="1587,516" coordsize="9349,0" path="m10936,516l1587,516e" filled="f" stroked="t" strokeweight="1pt" strokecolor="#000000">
              <v:path arrowok="t"/>
            </v:shape>
            <w10:wrap type="none"/>
          </v:group>
        </w:pict>
      </w:r>
      <w:bookmarkStart w:name="Table of Contents" w:id="3"/>
      <w:bookmarkEnd w:id="3"/>
      <w:r>
        <w:rPr/>
      </w:r>
      <w:r>
        <w:rPr>
          <w:rFonts w:ascii="Arial" w:hAnsi="Arial" w:cs="Arial" w:eastAsia="Arial"/>
          <w:b/>
          <w:bCs/>
          <w:spacing w:val="-21"/>
          <w:w w:val="100"/>
          <w:sz w:val="28"/>
          <w:szCs w:val="28"/>
        </w:rPr>
        <w:t>T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able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of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Contents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240" w:lineRule="exact" w:before="1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665" w:val="right" w:leader="dot"/>
            </w:tabs>
            <w:spacing w:before="77"/>
            <w:ind w:right="0"/>
            <w:jc w:val="left"/>
          </w:pPr>
          <w:hyperlink w:history="true" w:anchor="_bookmark0">
            <w:r>
              <w:rPr>
                <w:b w:val="0"/>
                <w:bCs w:val="0"/>
                <w:spacing w:val="0"/>
                <w:w w:val="100"/>
              </w:rPr>
              <w:t>Introduction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24" w:val="left" w:leader="none"/>
              <w:tab w:pos="8665" w:val="right" w:leader="dot"/>
            </w:tabs>
            <w:spacing w:before="223"/>
            <w:ind w:left="524" w:right="0" w:hanging="358"/>
            <w:jc w:val="left"/>
          </w:pPr>
          <w:hyperlink w:history="true" w:anchor="_bookmark1">
            <w:r>
              <w:rPr>
                <w:b w:val="0"/>
                <w:bCs w:val="0"/>
                <w:spacing w:val="0"/>
                <w:w w:val="100"/>
              </w:rPr>
              <w:t>MDDR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Configurator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103"/>
            <w:ind w:left="1068" w:right="0" w:hanging="545"/>
            <w:jc w:val="left"/>
          </w:pPr>
          <w:hyperlink w:history="true" w:anchor="_bookmark3">
            <w:r>
              <w:rPr>
                <w:b w:val="0"/>
                <w:bCs w:val="0"/>
                <w:spacing w:val="0"/>
                <w:w w:val="100"/>
              </w:rPr>
              <w:t>Memory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Settings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4">
            <w:r>
              <w:rPr>
                <w:b w:val="0"/>
                <w:bCs w:val="0"/>
                <w:spacing w:val="0"/>
                <w:w w:val="100"/>
              </w:rPr>
              <w:t>Fabric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Settings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5">
            <w:r>
              <w:rPr>
                <w:b w:val="0"/>
                <w:bCs w:val="0"/>
                <w:spacing w:val="0"/>
                <w:w w:val="100"/>
              </w:rPr>
              <w:t>I/O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Drive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Strength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(DDR2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and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DDR3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only)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6">
            <w:r>
              <w:rPr>
                <w:b w:val="0"/>
                <w:bCs w:val="0"/>
                <w:spacing w:val="0"/>
                <w:w w:val="100"/>
              </w:rPr>
              <w:t>I/O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Standard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(LPDDR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only).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7">
            <w:r>
              <w:rPr>
                <w:b w:val="0"/>
                <w:bCs w:val="0"/>
                <w:spacing w:val="0"/>
                <w:w w:val="100"/>
              </w:rPr>
              <w:t>I/O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Calibration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(LPDDR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only)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24" w:val="left" w:leader="none"/>
              <w:tab w:pos="8665" w:val="right" w:leader="dot"/>
            </w:tabs>
            <w:spacing w:before="223"/>
            <w:ind w:left="524" w:right="0" w:hanging="358"/>
            <w:jc w:val="left"/>
          </w:pPr>
          <w:hyperlink w:history="true" w:anchor="_bookmark8">
            <w:r>
              <w:rPr>
                <w:b w:val="0"/>
                <w:bCs w:val="0"/>
                <w:spacing w:val="0"/>
                <w:w w:val="100"/>
              </w:rPr>
              <w:t>MDDR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Controller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Configuration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103"/>
            <w:ind w:left="1068" w:right="0" w:hanging="545"/>
            <w:jc w:val="left"/>
          </w:pPr>
          <w:hyperlink w:history="true" w:anchor="_bookmark9">
            <w:r>
              <w:rPr>
                <w:b w:val="0"/>
                <w:bCs w:val="0"/>
                <w:spacing w:val="0"/>
                <w:w w:val="100"/>
              </w:rPr>
              <w:t>MSS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Control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Registers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16">
            <w:r>
              <w:rPr>
                <w:b w:val="0"/>
                <w:bCs w:val="0"/>
                <w:spacing w:val="0"/>
                <w:w w:val="100"/>
              </w:rPr>
              <w:t>Importing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Configuration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Files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9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17">
            <w:r>
              <w:rPr>
                <w:b w:val="0"/>
                <w:bCs w:val="0"/>
                <w:spacing w:val="0"/>
                <w:w w:val="100"/>
              </w:rPr>
              <w:t>Exporting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Configuration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Files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10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18">
            <w:r>
              <w:rPr>
                <w:b w:val="0"/>
                <w:bCs w:val="0"/>
                <w:spacing w:val="0"/>
                <w:w w:val="100"/>
              </w:rPr>
              <w:t>Firmware.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-14"/>
                <w:w w:val="100"/>
              </w:rPr>
              <w:t>1</w:t>
            </w:r>
            <w:r>
              <w:rPr>
                <w:b w:val="0"/>
                <w:bCs w:val="0"/>
                <w:spacing w:val="0"/>
                <w:w w:val="100"/>
              </w:rPr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19">
            <w:r>
              <w:rPr>
                <w:b w:val="0"/>
                <w:bCs w:val="0"/>
                <w:spacing w:val="0"/>
                <w:w w:val="100"/>
              </w:rPr>
              <w:t>MSS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Configuration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Path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24" w:val="left" w:leader="none"/>
              <w:tab w:pos="8665" w:val="right" w:leader="dot"/>
            </w:tabs>
            <w:spacing w:before="223"/>
            <w:ind w:left="524" w:right="0" w:hanging="358"/>
            <w:jc w:val="left"/>
          </w:pPr>
          <w:hyperlink w:history="true" w:anchor="_bookmark22">
            <w:r>
              <w:rPr>
                <w:b w:val="0"/>
                <w:bCs w:val="0"/>
                <w:spacing w:val="0"/>
                <w:w w:val="100"/>
              </w:rPr>
              <w:t>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Description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103"/>
            <w:ind w:left="1068" w:right="0" w:hanging="545"/>
            <w:jc w:val="left"/>
          </w:pPr>
          <w:hyperlink w:history="true" w:anchor="_bookmark23">
            <w:r>
              <w:rPr>
                <w:b w:val="0"/>
                <w:bCs w:val="0"/>
                <w:spacing w:val="0"/>
                <w:w w:val="100"/>
              </w:rPr>
              <w:t>DDR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PHY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24">
            <w:r>
              <w:rPr>
                <w:b w:val="0"/>
                <w:bCs w:val="0"/>
                <w:spacing w:val="0"/>
                <w:w w:val="100"/>
              </w:rPr>
              <w:t>Fabric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Initiator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AXI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Bus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25">
            <w:r>
              <w:rPr>
                <w:b w:val="0"/>
                <w:bCs w:val="0"/>
                <w:spacing w:val="0"/>
                <w:w w:val="100"/>
              </w:rPr>
              <w:t>Fabric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Initiator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AHB0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Bus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26">
            <w:r>
              <w:rPr>
                <w:b w:val="0"/>
                <w:bCs w:val="0"/>
                <w:spacing w:val="0"/>
                <w:w w:val="100"/>
              </w:rPr>
              <w:t>Soft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Memory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Controller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Mode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AXI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Bus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665" w:val="right" w:leader="dot"/>
            </w:tabs>
            <w:spacing w:before="63"/>
            <w:ind w:left="1068" w:right="0" w:hanging="545"/>
            <w:jc w:val="left"/>
          </w:pPr>
          <w:hyperlink w:history="true" w:anchor="_bookmark27">
            <w:r>
              <w:rPr>
                <w:b w:val="0"/>
                <w:bCs w:val="0"/>
                <w:spacing w:val="0"/>
                <w:w w:val="100"/>
              </w:rPr>
              <w:t>Soft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Memory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Controller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Mode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AHB0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Bus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Interface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24" w:val="left" w:leader="none"/>
              <w:tab w:pos="8665" w:val="right" w:leader="dot"/>
            </w:tabs>
            <w:spacing w:before="223"/>
            <w:ind w:left="524" w:right="0" w:hanging="358"/>
            <w:jc w:val="left"/>
          </w:pPr>
          <w:hyperlink w:history="true" w:anchor="_bookmark28">
            <w:r>
              <w:rPr>
                <w:b w:val="0"/>
                <w:bCs w:val="0"/>
                <w:spacing w:val="0"/>
                <w:w w:val="100"/>
              </w:rPr>
              <w:t>Revision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History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20</w:t>
            </w:r>
          </w:hyperlink>
        </w:p>
        <w:p>
          <w:pPr>
            <w:pStyle w:val="TOC1"/>
            <w:tabs>
              <w:tab w:pos="8665" w:val="right" w:leader="dot"/>
            </w:tabs>
            <w:ind w:right="0"/>
            <w:jc w:val="left"/>
          </w:pPr>
          <w:hyperlink w:history="true" w:anchor="_bookmark29">
            <w:r>
              <w:rPr>
                <w:b w:val="0"/>
                <w:bCs w:val="0"/>
                <w:spacing w:val="0"/>
                <w:w w:val="100"/>
              </w:rPr>
              <w:t>Microchip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FPGA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Support.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21</w:t>
            </w:r>
          </w:hyperlink>
        </w:p>
        <w:p>
          <w:pPr>
            <w:pStyle w:val="TOC1"/>
            <w:tabs>
              <w:tab w:pos="8665" w:val="right" w:leader="dot"/>
            </w:tabs>
            <w:ind w:right="0"/>
            <w:jc w:val="left"/>
          </w:pPr>
          <w:hyperlink w:history="true" w:anchor="_bookmark30">
            <w:r>
              <w:rPr>
                <w:b w:val="0"/>
                <w:bCs w:val="0"/>
                <w:spacing w:val="0"/>
                <w:w w:val="100"/>
              </w:rPr>
              <w:t>Microchip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Information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21</w:t>
            </w:r>
          </w:hyperlink>
        </w:p>
        <w:p>
          <w:pPr>
            <w:pStyle w:val="TOC2"/>
            <w:tabs>
              <w:tab w:pos="8665" w:val="right" w:leader="dot"/>
            </w:tabs>
            <w:spacing w:before="103"/>
            <w:ind w:right="0" w:firstLine="0"/>
            <w:jc w:val="left"/>
          </w:pPr>
          <w:hyperlink w:history="true" w:anchor="_bookmark31">
            <w:r>
              <w:rPr>
                <w:b w:val="0"/>
                <w:bCs w:val="0"/>
                <w:spacing w:val="0"/>
                <w:w w:val="100"/>
              </w:rPr>
              <w:t>The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Microchip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4"/>
                <w:w w:val="100"/>
              </w:rPr>
              <w:t>W</w:t>
            </w:r>
            <w:r>
              <w:rPr>
                <w:b w:val="0"/>
                <w:bCs w:val="0"/>
                <w:spacing w:val="0"/>
                <w:w w:val="100"/>
              </w:rPr>
              <w:t>ebsite.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21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2">
            <w:r>
              <w:rPr>
                <w:b w:val="0"/>
                <w:bCs w:val="0"/>
                <w:spacing w:val="0"/>
                <w:w w:val="100"/>
              </w:rPr>
              <w:t>Product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Change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Notification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Service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21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3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Support.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21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4">
            <w:r>
              <w:rPr>
                <w:b w:val="0"/>
                <w:bCs w:val="0"/>
                <w:spacing w:val="0"/>
                <w:w w:val="100"/>
              </w:rPr>
              <w:t>Microchip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Devices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Code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Protection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Feature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21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5">
            <w:r>
              <w:rPr>
                <w:b w:val="0"/>
                <w:bCs w:val="0"/>
                <w:spacing w:val="0"/>
                <w:w w:val="100"/>
              </w:rPr>
              <w:t>Legal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Notice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22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6">
            <w:r>
              <w:rPr>
                <w:b w:val="0"/>
                <w:bCs w:val="0"/>
                <w:spacing w:val="-7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rademarks.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22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7">
            <w:r>
              <w:rPr>
                <w:b w:val="0"/>
                <w:bCs w:val="0"/>
                <w:spacing w:val="0"/>
                <w:w w:val="100"/>
              </w:rPr>
              <w:t>Quality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Management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System.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23</w:t>
            </w:r>
          </w:hyperlink>
        </w:p>
        <w:p>
          <w:pPr>
            <w:pStyle w:val="TOC2"/>
            <w:tabs>
              <w:tab w:pos="8665" w:val="right" w:leader="dot"/>
            </w:tabs>
            <w:ind w:right="0" w:firstLine="0"/>
            <w:jc w:val="left"/>
          </w:pPr>
          <w:hyperlink w:history="true" w:anchor="_bookmark38">
            <w:r>
              <w:rPr>
                <w:b w:val="0"/>
                <w:bCs w:val="0"/>
                <w:spacing w:val="-4"/>
                <w:w w:val="100"/>
              </w:rPr>
              <w:t>W</w:t>
            </w:r>
            <w:r>
              <w:rPr>
                <w:b w:val="0"/>
                <w:bCs w:val="0"/>
                <w:spacing w:val="0"/>
                <w:w w:val="100"/>
              </w:rPr>
              <w:t>orldwide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Sales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and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Service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24</w:t>
            </w:r>
          </w:hyperlink>
        </w:p>
      </w:sdtContent>
    </w:sdt>
    <w:p>
      <w:pPr>
        <w:spacing w:after="0"/>
        <w:jc w:val="left"/>
        <w:sectPr>
          <w:headerReference w:type="default" r:id="rId7"/>
          <w:pgSz w:w="12240" w:h="15840"/>
          <w:pgMar w:header="431" w:footer="504" w:top="840" w:bottom="760" w:left="1420" w:right="114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3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r>
        <w:rPr/>
        <w:pict>
          <v:group style="position:absolute;margin-left:76.535439pt;margin-top:-19.642344pt;width:473.38583pt;height:.1pt;mso-position-horizontal-relative:page;mso-position-vertical-relative:paragraph;z-index:-2874" coordorigin="1531,-393" coordsize="9468,2">
            <v:shape style="position:absolute;left:1531;top:-393;width:9468;height:2" coordorigin="1531,-393" coordsize="9468,0" path="m1531,-393l10998,-393e" filled="f" stroked="t" strokeweight="1pt" strokecolor="#000000">
              <v:path arrowok="t"/>
            </v:shape>
            <w10:wrap type="none"/>
          </v:group>
        </w:pict>
      </w:r>
      <w:bookmarkStart w:name="1. MDDR Configurator" w:id="4"/>
      <w:bookmarkEnd w:id="4"/>
      <w:r>
        <w:rPr/>
      </w:r>
      <w:bookmarkStart w:name="_bookmark1" w:id="5"/>
      <w:bookmarkEnd w:id="5"/>
      <w:r>
        <w:rPr/>
      </w:r>
      <w:bookmarkStart w:name="_bookmark1" w:id="6"/>
      <w:bookmarkEnd w:id="6"/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Configurator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4"/>
        <w:ind w:left="967" w:right="528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overall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datapath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external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Parameters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4"/>
        <w:ind w:right="0"/>
        <w:jc w:val="left"/>
        <w:rPr>
          <w:b w:val="0"/>
          <w:bCs w:val="0"/>
        </w:rPr>
      </w:pPr>
      <w:bookmarkStart w:name="_bookmark2" w:id="7"/>
      <w:bookmarkEnd w:id="7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1-1.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Configurator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Overview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2027" w:right="1160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59.78254pt;height:207.9pt;mso-position-horizontal-relative:char;mso-position-vertical-relative:line" type="#_x0000_t75">
            <v:imagedata r:id="rId9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69"/>
        <w:ind w:left="967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General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tab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sets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your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and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Fabric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Interface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settings,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shown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preceded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figure.</w:t>
      </w:r>
    </w:p>
    <w:p>
      <w:pPr>
        <w:spacing w:line="140" w:lineRule="exact" w:before="5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3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1.1. Memory Settings" w:id="8"/>
      <w:bookmarkEnd w:id="8"/>
      <w:r>
        <w:rPr/>
      </w:r>
      <w:bookmarkStart w:name="_bookmark3" w:id="9"/>
      <w:bookmarkEnd w:id="9"/>
      <w:r>
        <w:rPr/>
      </w:r>
      <w:bookmarkStart w:name="_bookmark3" w:id="10"/>
      <w:bookmarkEnd w:id="10"/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Settings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74"/>
        <w:ind w:left="967" w:right="602"/>
        <w:jc w:val="left"/>
      </w:pPr>
      <w:r>
        <w:rPr>
          <w:b w:val="0"/>
          <w:bCs w:val="0"/>
          <w:spacing w:val="0"/>
          <w:w w:val="100"/>
        </w:rPr>
        <w:t>Enter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Settling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requires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default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200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µs.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datasheet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correct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ind w:left="967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Use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Settings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configure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your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memory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options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MDDR.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numPr>
          <w:ilvl w:val="2"/>
          <w:numId w:val="3"/>
        </w:numPr>
        <w:tabs>
          <w:tab w:pos="1364" w:val="left" w:leader="none"/>
        </w:tabs>
        <w:ind w:left="136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4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ype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LPDDR,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DDR2,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DDR3.</w:t>
      </w:r>
    </w:p>
    <w:p>
      <w:pPr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Data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2"/>
          <w:w w:val="100"/>
          <w:sz w:val="18"/>
          <w:szCs w:val="18"/>
        </w:rPr>
        <w:t>W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idth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32-bit,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16-bit,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8-bit.</w:t>
      </w:r>
    </w:p>
    <w:p>
      <w:pPr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SECDED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Enabled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ECC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OF</w:t>
      </w:r>
      <w:r>
        <w:rPr>
          <w:rFonts w:ascii="Arial" w:hAnsi="Arial" w:cs="Arial" w:eastAsia="Arial"/>
          <w:b w:val="0"/>
          <w:bCs w:val="0"/>
          <w:spacing w:val="-20"/>
          <w:w w:val="100"/>
          <w:sz w:val="18"/>
          <w:szCs w:val="18"/>
        </w:rPr>
        <w:t>F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.</w:t>
      </w:r>
    </w:p>
    <w:p>
      <w:pPr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Arbitration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Scheme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ype-0,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ype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-1,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ype-2,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1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ype-3.</w:t>
      </w:r>
    </w:p>
    <w:p>
      <w:pPr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Highest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Priority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ID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4"/>
          <w:w w:val="100"/>
          <w:sz w:val="18"/>
          <w:szCs w:val="18"/>
        </w:rPr>
        <w:t>V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alid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values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are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from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through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15.</w:t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spacing w:line="255" w:lineRule="auto" w:before="53"/>
        <w:ind w:left="1364" w:right="584" w:hanging="256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Address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2"/>
          <w:w w:val="100"/>
        </w:rPr>
        <w:t>W</w:t>
      </w:r>
      <w:r>
        <w:rPr>
          <w:rFonts w:ascii="Arial" w:hAnsi="Arial" w:cs="Arial" w:eastAsia="Arial"/>
          <w:b/>
          <w:bCs/>
          <w:spacing w:val="0"/>
          <w:w w:val="100"/>
        </w:rPr>
        <w:t>idth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(bits)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datasheet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number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</w:t>
      </w:r>
      <w:r>
        <w:rPr>
          <w:b w:val="0"/>
          <w:bCs w:val="0"/>
          <w:spacing w:val="-11"/>
          <w:w w:val="100"/>
        </w:rPr>
        <w:t>w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column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pull-down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menu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choose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correct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rows/banks/columns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datasheet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80" w:lineRule="exact" w:before="13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77"/>
        <w:ind w:left="2101" w:right="105"/>
        <w:jc w:val="both"/>
      </w:pPr>
      <w:r>
        <w:rPr/>
        <w:pict>
          <v:group style="position:absolute;margin-left:79.294449pt;margin-top:5.123451pt;width:28.497631pt;height:28.486312pt;mso-position-horizontal-relative:page;mso-position-vertical-relative:paragraph;z-index:-2871" coordorigin="1586,102" coordsize="570,570">
            <v:group style="position:absolute;left:1587;top:104;width:567;height:567" coordorigin="1587,104" coordsize="567,567">
              <v:shape style="position:absolute;left:1587;top:104;width:567;height:567" coordorigin="1587,104" coordsize="567,567" path="m2064,104l1669,104,1611,133,1587,194,1587,581,1616,647,1677,671,2073,670,2131,642,2154,581,2154,186,2125,128,2064,104xe" filled="t" fillcolor="#51BAEC" stroked="f">
                <v:path arrowok="t"/>
                <v:fill type="solid"/>
              </v:shape>
            </v:group>
            <v:group style="position:absolute;left:1667;top:158;width:411;height:457" coordorigin="1667,158" coordsize="411,457">
              <v:shape style="position:absolute;left:1667;top:158;width:411;height:457" coordorigin="1667,158" coordsize="411,457" path="m1861,615l1799,577,1797,558,1801,540,1813,523,1894,442,1706,440,1689,432,1677,418,1669,396,1667,368,1679,350,1696,337,1718,333,1894,333,1806,244,1798,227,1797,208,1802,190,1814,173,1832,162,1851,158,1853,158,1872,162,1890,174,1890,175,2067,352,2076,370,2078,391,2074,411,2062,428,1878,609,1861,615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9.370079pt;margin-top:-2.300878pt;width:481.606319pt;height:.1pt;mso-position-horizontal-relative:page;mso-position-vertical-relative:paragraph;z-index:-2870" coordorigin="1587,-46" coordsize="9632,2">
            <v:shape style="position:absolute;left:1587;top:-46;width:9632;height:2" coordorigin="1587,-46" coordsize="9632,0" path="m1587,-46l11220,-46e" filled="f" stroked="t" strokeweight="1pt" strokecolor="#DCDCDC">
              <v:path arrowok="t"/>
            </v:shape>
            <w10:wrap type="none"/>
          </v:group>
        </w:pict>
      </w:r>
      <w:r>
        <w:rPr/>
        <w:pict>
          <v:group style="position:absolute;margin-left:79.370079pt;margin-top:43.699123pt;width:481.606319pt;height:.1pt;mso-position-horizontal-relative:page;mso-position-vertical-relative:paragraph;z-index:-2869" coordorigin="1587,874" coordsize="9632,2">
            <v:shape style="position:absolute;left:1587;top:874;width:9632;height:2" coordorigin="1587,874" coordsize="9632,0" path="m1587,874l11220,874e" filled="f" stroked="t" strokeweight="1pt" strokecolor="#DCDCD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</w:rPr>
        <w:t>Important: 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number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pull-down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refers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number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bits,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absolute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number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rows,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columns.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example,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(2</w:t>
      </w:r>
      <w:r>
        <w:rPr>
          <w:b w:val="0"/>
          <w:bCs w:val="0"/>
          <w:spacing w:val="0"/>
          <w:w w:val="100"/>
          <w:position w:val="6"/>
          <w:sz w:val="13"/>
          <w:szCs w:val="13"/>
        </w:rPr>
        <w:t>2</w:t>
      </w:r>
      <w:r>
        <w:rPr>
          <w:b w:val="0"/>
          <w:bCs w:val="0"/>
          <w:spacing w:val="13"/>
          <w:w w:val="100"/>
          <w:position w:val="6"/>
          <w:sz w:val="13"/>
          <w:szCs w:val="13"/>
        </w:rPr>
        <w:t> </w:t>
      </w:r>
      <w:r>
        <w:rPr>
          <w:b w:val="0"/>
          <w:bCs w:val="0"/>
          <w:spacing w:val="0"/>
          <w:w w:val="100"/>
          <w:position w:val="0"/>
        </w:rPr>
        <w:t>=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4)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for</w:t>
      </w:r>
      <w:r>
        <w:rPr>
          <w:b w:val="0"/>
          <w:bCs w:val="0"/>
          <w:spacing w:val="1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banks.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If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memory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has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8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banks,</w:t>
      </w:r>
      <w:r>
        <w:rPr>
          <w:b w:val="0"/>
          <w:bCs w:val="0"/>
          <w:spacing w:val="1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select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3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(2</w:t>
      </w:r>
      <w:r>
        <w:rPr>
          <w:b w:val="0"/>
          <w:bCs w:val="0"/>
          <w:spacing w:val="0"/>
          <w:w w:val="100"/>
          <w:position w:val="6"/>
          <w:sz w:val="13"/>
          <w:szCs w:val="13"/>
        </w:rPr>
        <w:t>3</w:t>
      </w:r>
      <w:r>
        <w:rPr>
          <w:b w:val="0"/>
          <w:bCs w:val="0"/>
          <w:spacing w:val="13"/>
          <w:w w:val="100"/>
          <w:position w:val="6"/>
          <w:sz w:val="13"/>
          <w:szCs w:val="13"/>
        </w:rPr>
        <w:t> </w:t>
      </w:r>
      <w:r>
        <w:rPr>
          <w:b w:val="0"/>
          <w:bCs w:val="0"/>
          <w:spacing w:val="0"/>
          <w:w w:val="100"/>
          <w:position w:val="0"/>
        </w:rPr>
        <w:t>=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8)</w:t>
      </w:r>
      <w:r>
        <w:rPr>
          <w:b w:val="0"/>
          <w:bCs w:val="0"/>
          <w:spacing w:val="1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banks.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3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1.2. Fabric Interface Settings" w:id="11"/>
      <w:bookmarkEnd w:id="11"/>
      <w:r>
        <w:rPr/>
      </w:r>
      <w:bookmarkStart w:name="_bookmark4" w:id="12"/>
      <w:bookmarkEnd w:id="12"/>
      <w:r>
        <w:rPr/>
      </w:r>
      <w:bookmarkStart w:name="_bookmark4" w:id="13"/>
      <w:bookmarkEnd w:id="13"/>
      <w:r>
        <w:rPr>
          <w:spacing w:val="0"/>
          <w:w w:val="100"/>
        </w:rPr>
        <w:t>Fabric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Settings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62"/>
        <w:ind w:left="967" w:right="574"/>
        <w:jc w:val="left"/>
      </w:pP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default,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hard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Arm</w:t>
      </w:r>
      <w:r>
        <w:rPr>
          <w:b w:val="0"/>
          <w:bCs w:val="0"/>
          <w:spacing w:val="0"/>
          <w:w w:val="100"/>
          <w:position w:val="4"/>
          <w:sz w:val="15"/>
          <w:szCs w:val="15"/>
        </w:rPr>
        <w:t>®</w:t>
      </w:r>
      <w:r>
        <w:rPr>
          <w:b w:val="0"/>
          <w:bCs w:val="0"/>
          <w:spacing w:val="8"/>
          <w:w w:val="100"/>
          <w:position w:val="4"/>
          <w:sz w:val="15"/>
          <w:szCs w:val="15"/>
        </w:rPr>
        <w:t> </w:t>
      </w:r>
      <w:r>
        <w:rPr>
          <w:b w:val="0"/>
          <w:bCs w:val="0"/>
          <w:spacing w:val="0"/>
          <w:w w:val="100"/>
          <w:position w:val="0"/>
        </w:rPr>
        <w:t>Cortex</w:t>
      </w:r>
      <w:r>
        <w:rPr>
          <w:b w:val="0"/>
          <w:bCs w:val="0"/>
          <w:spacing w:val="0"/>
          <w:w w:val="100"/>
          <w:position w:val="4"/>
          <w:sz w:val="15"/>
          <w:szCs w:val="15"/>
        </w:rPr>
        <w:t>®</w:t>
      </w:r>
      <w:r>
        <w:rPr>
          <w:b w:val="0"/>
          <w:bCs w:val="0"/>
          <w:spacing w:val="0"/>
          <w:w w:val="100"/>
          <w:position w:val="0"/>
        </w:rPr>
        <w:t>-M3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processor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setup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access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</w:t>
      </w:r>
      <w:r>
        <w:rPr>
          <w:b w:val="0"/>
          <w:bCs w:val="0"/>
          <w:spacing w:val="-10"/>
          <w:w w:val="100"/>
          <w:position w:val="0"/>
        </w:rPr>
        <w:t>r</w:t>
      </w:r>
      <w:r>
        <w:rPr>
          <w:b w:val="0"/>
          <w:bCs w:val="0"/>
          <w:spacing w:val="0"/>
          <w:w w:val="100"/>
          <w:position w:val="0"/>
        </w:rPr>
        <w:t>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-17"/>
          <w:w w:val="100"/>
          <w:position w:val="0"/>
        </w:rPr>
        <w:t>Y</w:t>
      </w:r>
      <w:r>
        <w:rPr>
          <w:b w:val="0"/>
          <w:bCs w:val="0"/>
          <w:spacing w:val="0"/>
          <w:w w:val="100"/>
          <w:position w:val="0"/>
        </w:rPr>
        <w:t>ou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also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allow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fabric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Initiator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access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enabling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Fabric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Interface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Setting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check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box.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case,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choose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one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of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following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options:</w:t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ind w:left="1364" w:right="0" w:hanging="256"/>
        <w:jc w:val="left"/>
      </w:pPr>
      <w:r>
        <w:rPr/>
        <w:pict>
          <v:group style="position:absolute;margin-left:76.535439pt;margin-top:43.030247pt;width:473.38583pt;height:.1pt;mso-position-horizontal-relative:page;mso-position-vertical-relative:paragraph;z-index:-2873" coordorigin="1531,861" coordsize="9468,2">
            <v:shape style="position:absolute;left:1531;top:861;width:9468;height:2" coordorigin="1531,861" coordsize="9468,0" path="m1531,861l10998,861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6.535439pt;margin-top:47.280247pt;width:473.38583pt;height:.1pt;mso-position-horizontal-relative:page;mso-position-vertical-relative:paragraph;z-index:-2872" coordorigin="1531,946" coordsize="9468,2">
            <v:shape style="position:absolute;left:1531;top:946;width:9468;height:2" coordorigin="1531,946" coordsize="9468,0" path="m1531,946l10998,946e" filled="f" stroked="t" strokeweight="2.5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</w:rPr>
        <w:t>Use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an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AXI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fabric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accesses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through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64-bit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AXI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interface.</w:t>
      </w:r>
    </w:p>
    <w:p>
      <w:pPr>
        <w:spacing w:after="0"/>
        <w:jc w:val="left"/>
        <w:sectPr>
          <w:headerReference w:type="default" r:id="rId8"/>
          <w:pgSz w:w="12240" w:h="15840"/>
          <w:pgMar w:header="431" w:footer="504" w:top="1280" w:bottom="760" w:left="620" w:right="920"/>
        </w:sectPr>
      </w:pPr>
    </w:p>
    <w:p>
      <w:pPr>
        <w:spacing w:line="150" w:lineRule="exact" w:before="2"/>
        <w:rPr>
          <w:sz w:val="15"/>
          <w:szCs w:val="15"/>
        </w:rPr>
      </w:pPr>
      <w:r>
        <w:rPr>
          <w:sz w:val="15"/>
          <w:szCs w:val="15"/>
        </w:rPr>
      </w:r>
    </w:p>
    <w:p>
      <w:pPr>
        <w:numPr>
          <w:ilvl w:val="2"/>
          <w:numId w:val="3"/>
        </w:numPr>
        <w:tabs>
          <w:tab w:pos="1364" w:val="left" w:leader="none"/>
        </w:tabs>
        <w:spacing w:line="255" w:lineRule="auto"/>
        <w:ind w:left="1364" w:right="442" w:hanging="256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76.535439pt;margin-top:-4.591806pt;width:473.38583pt;height:.1pt;mso-position-horizontal-relative:page;mso-position-vertical-relative:paragraph;z-index:-2868" coordorigin="1531,-92" coordsize="9468,2">
            <v:shape style="position:absolute;left:1531;top:-92;width:9468;height:2" coordorigin="1531,-92" coordsize="9468,0" path="m1531,-92l10998,-92e" filled="f" stroked="t" strokeweight="1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Use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Single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AHBLite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Interface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fabric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Initiator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accesses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DDR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Controller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through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single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32-bit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AHB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interface.</w:t>
      </w:r>
    </w:p>
    <w:p>
      <w:pPr>
        <w:numPr>
          <w:ilvl w:val="2"/>
          <w:numId w:val="3"/>
        </w:numPr>
        <w:tabs>
          <w:tab w:pos="1364" w:val="left" w:leader="none"/>
        </w:tabs>
        <w:spacing w:line="380" w:lineRule="auto" w:before="40"/>
        <w:ind w:left="967" w:right="532" w:firstLine="141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Use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two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AHBLite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Interfaces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0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wo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fabric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Initiator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access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DDR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Controller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using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two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32-bit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AHB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interfaces.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configuration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view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(</w:t>
      </w:r>
      <w:hyperlink w:history="true" w:anchor="_bookmark2">
        <w:r>
          <w:rPr>
            <w:rFonts w:ascii="Arial" w:hAnsi="Arial" w:cs="Arial" w:eastAsia="Arial"/>
            <w:b w:val="0"/>
            <w:bCs w:val="0"/>
            <w:color w:val="0000FF"/>
            <w:spacing w:val="0"/>
            <w:w w:val="100"/>
            <w:sz w:val="18"/>
            <w:szCs w:val="18"/>
          </w:rPr>
          <w:t>Figure</w:t>
        </w:r>
        <w:r>
          <w:rPr>
            <w:rFonts w:ascii="Arial" w:hAnsi="Arial" w:cs="Arial" w:eastAsia="Arial"/>
            <w:b w:val="0"/>
            <w:bCs w:val="0"/>
            <w:color w:val="0000FF"/>
            <w:spacing w:val="0"/>
            <w:w w:val="100"/>
            <w:sz w:val="18"/>
            <w:szCs w:val="18"/>
          </w:rPr>
          <w:t> </w:t>
        </w:r>
        <w:r>
          <w:rPr>
            <w:rFonts w:ascii="Arial" w:hAnsi="Arial" w:cs="Arial" w:eastAsia="Arial"/>
            <w:b w:val="0"/>
            <w:bCs w:val="0"/>
            <w:color w:val="0000FF"/>
            <w:spacing w:val="0"/>
            <w:w w:val="100"/>
            <w:sz w:val="18"/>
            <w:szCs w:val="18"/>
          </w:rPr>
          <w:t>1-1</w:t>
        </w:r>
      </w:hyperlink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)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updates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according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to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your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color w:val="000000"/>
          <w:spacing w:val="0"/>
          <w:w w:val="100"/>
          <w:sz w:val="18"/>
          <w:szCs w:val="18"/>
        </w:rPr>
        <w:t>Fabric</w:t>
      </w:r>
      <w:r>
        <w:rPr>
          <w:rFonts w:ascii="Arial" w:hAnsi="Arial" w:cs="Arial" w:eastAsia="Arial"/>
          <w:b/>
          <w:bCs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color w:val="000000"/>
          <w:spacing w:val="0"/>
          <w:w w:val="100"/>
          <w:sz w:val="18"/>
          <w:szCs w:val="18"/>
        </w:rPr>
        <w:t>Interface</w:t>
      </w:r>
      <w:r>
        <w:rPr>
          <w:rFonts w:ascii="Arial" w:hAnsi="Arial" w:cs="Arial" w:eastAsia="Arial"/>
          <w:b/>
          <w:bCs/>
          <w:color w:val="00000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color w:val="000000"/>
          <w:spacing w:val="0"/>
          <w:w w:val="100"/>
          <w:sz w:val="18"/>
          <w:szCs w:val="18"/>
        </w:rPr>
        <w:t>selection.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3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1.3. I/O Drive Strength (DDR2 and DDR3 o" w:id="14"/>
      <w:bookmarkEnd w:id="14"/>
      <w:r>
        <w:rPr/>
      </w:r>
      <w:bookmarkStart w:name="_bookmark5" w:id="15"/>
      <w:bookmarkEnd w:id="15"/>
      <w:r>
        <w:rPr/>
      </w:r>
      <w:bookmarkStart w:name="_bookmark5" w:id="16"/>
      <w:bookmarkEnd w:id="16"/>
      <w:r>
        <w:rPr>
          <w:spacing w:val="0"/>
          <w:w w:val="100"/>
        </w:rPr>
        <w:t>I/O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Drive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Strength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(DDR2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and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DDR3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only)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249"/>
        <w:jc w:val="left"/>
      </w:pP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drive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strengths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I/Os: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ind w:left="1364" w:right="0" w:hanging="256"/>
        <w:jc w:val="left"/>
      </w:pPr>
      <w:r>
        <w:rPr>
          <w:b w:val="0"/>
          <w:bCs w:val="0"/>
          <w:spacing w:val="0"/>
          <w:w w:val="100"/>
        </w:rPr>
        <w:t>Half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Drive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Strength</w:t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</w:pPr>
      <w:r>
        <w:rPr>
          <w:b w:val="0"/>
          <w:bCs w:val="0"/>
          <w:spacing w:val="0"/>
          <w:w w:val="100"/>
        </w:rPr>
        <w:t>Full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Drive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Strength</w:t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967" w:right="729"/>
        <w:jc w:val="left"/>
      </w:pPr>
      <w:r>
        <w:rPr>
          <w:b w:val="0"/>
          <w:bCs w:val="0"/>
          <w:spacing w:val="0"/>
          <w:w w:val="100"/>
        </w:rPr>
        <w:t>Libero</w:t>
      </w:r>
      <w:r>
        <w:rPr>
          <w:b w:val="0"/>
          <w:bCs w:val="0"/>
          <w:spacing w:val="0"/>
          <w:w w:val="100"/>
          <w:position w:val="4"/>
          <w:sz w:val="15"/>
          <w:szCs w:val="15"/>
        </w:rPr>
        <w:t>®</w:t>
      </w:r>
      <w:r>
        <w:rPr>
          <w:b w:val="0"/>
          <w:bCs w:val="0"/>
          <w:spacing w:val="8"/>
          <w:w w:val="100"/>
          <w:position w:val="4"/>
          <w:sz w:val="15"/>
          <w:szCs w:val="15"/>
        </w:rPr>
        <w:t> </w:t>
      </w:r>
      <w:r>
        <w:rPr>
          <w:b w:val="0"/>
          <w:bCs w:val="0"/>
          <w:spacing w:val="0"/>
          <w:w w:val="100"/>
          <w:position w:val="0"/>
        </w:rPr>
        <w:t>SoC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sets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I/O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Standard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system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based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Memory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type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I/O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Drive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Strength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shown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following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table.</w:t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4"/>
        <w:ind w:right="249"/>
        <w:jc w:val="left"/>
        <w:rPr>
          <w:b w:val="0"/>
          <w:bCs w:val="0"/>
        </w:rPr>
      </w:pP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1-1.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I/O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Drive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Strength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and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-14"/>
          <w:w w:val="100"/>
        </w:rPr>
        <w:t>T</w:t>
      </w:r>
      <w:r>
        <w:rPr>
          <w:spacing w:val="0"/>
          <w:w w:val="100"/>
        </w:rPr>
        <w:t>ype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/>
        <w:rPr>
          <w:sz w:val="13"/>
          <w:szCs w:val="13"/>
        </w:rPr>
      </w:pPr>
      <w:r>
        <w:rPr>
          <w:sz w:val="13"/>
          <w:szCs w:val="13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5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DDR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Memory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ype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Half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Strength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Drive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Full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Strength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Drive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DDR3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1183" w:right="118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SSTL15I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1158" w:right="1158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SSTL15II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DDR2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1183" w:right="118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SSTL18I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1158" w:right="1158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SSTL18II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LPDDR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1183" w:right="1183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LPDRI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1158" w:right="1158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LPDRII</w:t>
            </w:r>
          </w:p>
        </w:tc>
      </w:tr>
    </w:tbl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3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1.4. I/O Standard (LPDDR only)" w:id="17"/>
      <w:bookmarkEnd w:id="17"/>
      <w:r>
        <w:rPr/>
      </w:r>
      <w:bookmarkStart w:name="_bookmark6" w:id="18"/>
      <w:bookmarkEnd w:id="18"/>
      <w:r>
        <w:rPr/>
      </w:r>
      <w:bookmarkStart w:name="_bookmark6" w:id="19"/>
      <w:bookmarkEnd w:id="19"/>
      <w:r>
        <w:rPr>
          <w:spacing w:val="0"/>
          <w:w w:val="100"/>
        </w:rPr>
        <w:t>I/O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Standard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(LPDDR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only)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0"/>
        <w:jc w:val="left"/>
      </w:pP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options: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ind w:left="1364" w:right="0" w:hanging="256"/>
        <w:jc w:val="left"/>
      </w:pPr>
      <w:r>
        <w:rPr>
          <w:b w:val="0"/>
          <w:bCs w:val="0"/>
          <w:spacing w:val="-14"/>
          <w:w w:val="100"/>
        </w:rPr>
        <w:t>L</w:t>
      </w:r>
      <w:r>
        <w:rPr>
          <w:b w:val="0"/>
          <w:bCs w:val="0"/>
          <w:spacing w:val="0"/>
          <w:w w:val="100"/>
        </w:rPr>
        <w:t>VCMOS18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(Lowest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Power)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L</w:t>
      </w:r>
      <w:r>
        <w:rPr>
          <w:b w:val="0"/>
          <w:bCs w:val="0"/>
          <w:spacing w:val="0"/>
          <w:w w:val="100"/>
        </w:rPr>
        <w:t>VCMOS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1.8V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standard.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typical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applications.</w:t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</w:pPr>
      <w:r>
        <w:rPr>
          <w:b w:val="0"/>
          <w:bCs w:val="0"/>
          <w:spacing w:val="0"/>
          <w:w w:val="100"/>
        </w:rPr>
        <w:t>LPDDRI</w:t>
      </w:r>
    </w:p>
    <w:p>
      <w:pPr>
        <w:spacing w:line="100" w:lineRule="exact" w:before="6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 w:before="77"/>
        <w:ind w:left="2498" w:right="114"/>
        <w:jc w:val="left"/>
      </w:pPr>
      <w:r>
        <w:rPr/>
        <w:pict>
          <v:group style="position:absolute;margin-left:99.136971pt;margin-top:5.123435pt;width:28.497631pt;height:28.486312pt;mso-position-horizontal-relative:page;mso-position-vertical-relative:paragraph;z-index:-2866" coordorigin="1983,102" coordsize="570,570">
            <v:group style="position:absolute;left:1984;top:104;width:567;height:567" coordorigin="1984,104" coordsize="567,567">
              <v:shape style="position:absolute;left:1984;top:104;width:567;height:567" coordorigin="1984,104" coordsize="567,567" path="m2461,104l2066,104,2008,133,1984,194,1984,581,2013,647,2074,671,2470,670,2528,642,2551,581,2551,186,2522,128,2461,104xe" filled="t" fillcolor="#51BAEC" stroked="f">
                <v:path arrowok="t"/>
                <v:fill type="solid"/>
              </v:shape>
            </v:group>
            <v:group style="position:absolute;left:2064;top:158;width:411;height:457" coordorigin="2064,158" coordsize="411,457">
              <v:shape style="position:absolute;left:2064;top:158;width:411;height:457" coordorigin="2064,158" coordsize="411,457" path="m2258,615l2196,577,2194,558,2198,540,2209,523,2291,442,2103,440,2086,432,2073,418,2066,396,2064,368,2076,350,2093,337,2115,333,2291,333,2203,244,2195,227,2194,208,2199,190,2211,173,2228,162,2248,158,2250,158,2269,162,2287,174,2287,175,2464,352,2473,370,2475,391,2471,411,2459,428,2275,609,2258,615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99.212601pt;margin-top:-2.300894pt;width:461.763789pt;height:.1pt;mso-position-horizontal-relative:page;mso-position-vertical-relative:paragraph;z-index:-2865" coordorigin="1984,-46" coordsize="9235,2">
            <v:shape style="position:absolute;left:1984;top:-46;width:9235;height:2" coordorigin="1984,-46" coordsize="9235,0" path="m1984,-46l11220,-46e" filled="f" stroked="t" strokeweight="1pt" strokecolor="#DCDCDC">
              <v:path arrowok="t"/>
            </v:shape>
            <w10:wrap type="none"/>
          </v:group>
        </w:pict>
      </w:r>
      <w:r>
        <w:rPr/>
        <w:pict>
          <v:group style="position:absolute;margin-left:99.212601pt;margin-top:43.699108pt;width:461.763789pt;height:.1pt;mso-position-horizontal-relative:page;mso-position-vertical-relative:paragraph;z-index:-2864" coordorigin="1984,874" coordsize="9235,2">
            <v:shape style="position:absolute;left:1984;top:874;width:9235;height:2" coordorigin="1984,874" coordsize="9235,0" path="m1984,874l11220,874e" filled="f" stroked="t" strokeweight="1pt" strokecolor="#DCDCD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</w:rPr>
        <w:t>Important: </w:t>
      </w:r>
      <w:r>
        <w:rPr>
          <w:b w:val="0"/>
          <w:bCs w:val="0"/>
          <w:spacing w:val="0"/>
          <w:w w:val="100"/>
        </w:rPr>
        <w:t>Before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choose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standard,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make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board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standard.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targeting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M2S-E</w:t>
      </w:r>
      <w:r>
        <w:rPr>
          <w:b w:val="0"/>
          <w:bCs w:val="0"/>
          <w:spacing w:val="-14"/>
          <w:w w:val="100"/>
        </w:rPr>
        <w:t>V</w:t>
      </w:r>
      <w:r>
        <w:rPr>
          <w:b w:val="0"/>
          <w:bCs w:val="0"/>
          <w:spacing w:val="0"/>
          <w:w w:val="100"/>
        </w:rPr>
        <w:t>AL-KIT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SF2-S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TER-KIT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boards.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standards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require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IMP_CALIB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resistor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installed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board.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3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1.5. I/O Calibration (LPDDR only)" w:id="20"/>
      <w:bookmarkEnd w:id="20"/>
      <w:r>
        <w:rPr/>
      </w:r>
      <w:bookmarkStart w:name="_bookmark7" w:id="21"/>
      <w:bookmarkEnd w:id="21"/>
      <w:r>
        <w:rPr/>
      </w:r>
      <w:bookmarkStart w:name="_bookmark7" w:id="22"/>
      <w:bookmarkEnd w:id="22"/>
      <w:r>
        <w:rPr>
          <w:spacing w:val="0"/>
          <w:w w:val="100"/>
        </w:rPr>
        <w:t>I/O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Calibration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(LPDDR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only)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0"/>
        <w:jc w:val="left"/>
      </w:pPr>
      <w:r>
        <w:rPr>
          <w:b w:val="0"/>
          <w:bCs w:val="0"/>
          <w:spacing w:val="0"/>
          <w:w w:val="100"/>
        </w:rPr>
        <w:t>Choose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L</w:t>
      </w:r>
      <w:r>
        <w:rPr>
          <w:b w:val="0"/>
          <w:bCs w:val="0"/>
          <w:spacing w:val="0"/>
          <w:w w:val="100"/>
        </w:rPr>
        <w:t>VCMOS18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standard: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ind w:left="1364" w:right="0" w:hanging="256"/>
        <w:jc w:val="left"/>
      </w:pPr>
      <w:r>
        <w:rPr>
          <w:b w:val="0"/>
          <w:bCs w:val="0"/>
          <w:spacing w:val="0"/>
          <w:w w:val="100"/>
        </w:rPr>
        <w:t>ON</w:t>
      </w:r>
    </w:p>
    <w:p>
      <w:pPr>
        <w:pStyle w:val="BodyText"/>
        <w:numPr>
          <w:ilvl w:val="2"/>
          <w:numId w:val="3"/>
        </w:numPr>
        <w:tabs>
          <w:tab w:pos="1364" w:val="left" w:leader="none"/>
        </w:tabs>
        <w:spacing w:before="53"/>
        <w:ind w:left="1364" w:right="0" w:hanging="256"/>
        <w:jc w:val="left"/>
      </w:pPr>
      <w:r>
        <w:rPr>
          <w:b w:val="0"/>
          <w:bCs w:val="0"/>
          <w:spacing w:val="0"/>
          <w:w w:val="100"/>
        </w:rPr>
        <w:t>OFF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r>
        <w:rPr>
          <w:b w:val="0"/>
          <w:bCs w:val="0"/>
          <w:spacing w:val="-10"/>
          <w:w w:val="100"/>
        </w:rPr>
        <w:t>T</w:t>
      </w:r>
      <w:r>
        <w:rPr>
          <w:b w:val="0"/>
          <w:bCs w:val="0"/>
          <w:spacing w:val="0"/>
          <w:w w:val="100"/>
        </w:rPr>
        <w:t>ypical)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55" w:lineRule="auto"/>
        <w:ind w:left="967" w:right="678"/>
        <w:jc w:val="left"/>
      </w:pPr>
      <w:r>
        <w:rPr>
          <w:b w:val="0"/>
          <w:bCs w:val="0"/>
          <w:spacing w:val="0"/>
          <w:w w:val="100"/>
        </w:rPr>
        <w:t>Calibration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optionally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calibration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block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calibrates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drivers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external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resisto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20"/>
          <w:w w:val="100"/>
        </w:rPr>
        <w:t>F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device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preset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driver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adjustment.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left="967" w:right="0"/>
        <w:jc w:val="left"/>
      </w:pP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requires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150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Ω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IMP_CALIB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resistor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installed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PCB.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55" w:lineRule="auto"/>
        <w:ind w:left="967" w:right="438"/>
        <w:jc w:val="left"/>
      </w:pP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calibrate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PCB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characteristics.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Howeve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resistor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installed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initialize.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left="967" w:right="0"/>
        <w:jc w:val="left"/>
      </w:pP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hyperlink r:id="rId10">
        <w:r>
          <w:rPr>
            <w:b w:val="0"/>
            <w:bCs w:val="0"/>
            <w:color w:val="0000FF"/>
            <w:spacing w:val="0"/>
            <w:w w:val="100"/>
          </w:rPr>
          <w:t>AC393: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SmartFusion2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IGLOO2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Board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Design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Guidelines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Application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Note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0"/>
          <w:w w:val="100"/>
        </w:rPr>
        <w:t>and</w:t>
      </w:r>
    </w:p>
    <w:p>
      <w:pPr>
        <w:pStyle w:val="BodyText"/>
        <w:spacing w:before="13"/>
        <w:ind w:left="967" w:right="0"/>
        <w:jc w:val="left"/>
      </w:pPr>
      <w:r>
        <w:rPr/>
        <w:pict>
          <v:group style="position:absolute;margin-left:76.535439pt;margin-top:102.520653pt;width:473.38583pt;height:.1pt;mso-position-horizontal-relative:page;mso-position-vertical-relative:paragraph;z-index:-2867" coordorigin="1531,2050" coordsize="9468,2">
            <v:shape style="position:absolute;left:1531;top:2050;width:9468;height:2" coordorigin="1531,2050" coordsize="9468,0" path="m1531,2050l10998,2050e" filled="f" stroked="t" strokeweight="1pt" strokecolor="#000000">
              <v:path arrowok="t"/>
            </v:shape>
            <w10:wrap type="none"/>
          </v:group>
        </w:pict>
      </w:r>
      <w:hyperlink r:id="rId11">
        <w:r>
          <w:rPr>
            <w:b w:val="0"/>
            <w:bCs w:val="0"/>
            <w:color w:val="0000FF"/>
            <w:spacing w:val="0"/>
            <w:w w:val="100"/>
          </w:rPr>
          <w:t>UG0446: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SmartFusion2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IGLOO2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FPGA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High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Speed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DDR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Interfaces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User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Guide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after="0"/>
        <w:jc w:val="left"/>
        <w:sectPr>
          <w:pgSz w:w="12240" w:h="15840"/>
          <w:pgMar w:header="431" w:footer="504" w:top="1280" w:bottom="700" w:left="620" w:right="1020"/>
        </w:sectPr>
      </w:pPr>
    </w:p>
    <w:p>
      <w:pPr>
        <w:spacing w:line="180" w:lineRule="exact" w:before="9"/>
        <w:rPr>
          <w:sz w:val="18"/>
          <w:szCs w:val="18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62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3"/>
        </w:numPr>
        <w:tabs>
          <w:tab w:pos="967" w:val="left" w:leader="none"/>
        </w:tabs>
        <w:spacing w:before="64"/>
        <w:ind w:left="967" w:right="0" w:hanging="851"/>
        <w:jc w:val="left"/>
        <w:rPr>
          <w:b w:val="0"/>
          <w:bCs w:val="0"/>
        </w:rPr>
      </w:pPr>
      <w:r>
        <w:rPr/>
        <w:pict>
          <v:group style="position:absolute;margin-left:76.535439pt;margin-top:-16.442343pt;width:473.38583pt;height:.1pt;mso-position-horizontal-relative:page;mso-position-vertical-relative:paragraph;z-index:-2863" coordorigin="1531,-329" coordsize="9468,2">
            <v:shape style="position:absolute;left:1531;top:-329;width:9468;height:2" coordorigin="1531,-329" coordsize="9468,0" path="m1531,-329l10998,-329e" filled="f" stroked="t" strokeweight="1pt" strokecolor="#000000">
              <v:path arrowok="t"/>
            </v:shape>
            <w10:wrap type="none"/>
          </v:group>
        </w:pict>
      </w:r>
      <w:bookmarkStart w:name="2. MDDR Controller Configuration" w:id="23"/>
      <w:bookmarkEnd w:id="23"/>
      <w:r>
        <w:rPr/>
      </w:r>
      <w:bookmarkStart w:name="_bookmark8" w:id="24"/>
      <w:bookmarkEnd w:id="24"/>
      <w:r>
        <w:rPr/>
      </w:r>
      <w:bookmarkStart w:name="_bookmark8" w:id="25"/>
      <w:bookmarkEnd w:id="25"/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Controller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3"/>
        <w:ind w:left="967" w:right="313"/>
        <w:jc w:val="left"/>
      </w:pP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access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external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runtime.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writing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dedicated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dependent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characteristics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external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describes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parameters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managed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overall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solution.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3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2.1. MSS DDR Control Registers" w:id="26"/>
      <w:bookmarkEnd w:id="26"/>
      <w:r>
        <w:rPr/>
      </w:r>
      <w:bookmarkStart w:name="_bookmark9" w:id="27"/>
      <w:bookmarkEnd w:id="27"/>
      <w:r>
        <w:rPr/>
      </w:r>
      <w:bookmarkStart w:name="_bookmark9" w:id="28"/>
      <w:bookmarkEnd w:id="28"/>
      <w:r>
        <w:rPr>
          <w:spacing w:val="0"/>
          <w:w w:val="100"/>
        </w:rPr>
        <w:t>MSS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Control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Registers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3"/>
        <w:ind w:left="967" w:right="322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need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runtime.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represent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ferent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parameters,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such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PHY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burst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ECC.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complete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details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about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hyperlink r:id="rId13">
        <w:r>
          <w:rPr>
            <w:b w:val="0"/>
            <w:bCs w:val="0"/>
            <w:color w:val="0000FF"/>
            <w:spacing w:val="0"/>
            <w:w w:val="100"/>
          </w:rPr>
          <w:t>SmartFusion2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DDR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Controller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Serial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High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Speed</w:t>
        </w:r>
      </w:hyperlink>
      <w:r>
        <w:rPr>
          <w:b w:val="0"/>
          <w:bCs w:val="0"/>
          <w:color w:val="0000FF"/>
          <w:spacing w:val="0"/>
          <w:w w:val="100"/>
        </w:rPr>
        <w:t> </w:t>
      </w:r>
      <w:hyperlink r:id="rId13">
        <w:r>
          <w:rPr>
            <w:b w:val="0"/>
            <w:bCs w:val="0"/>
            <w:color w:val="0000FF"/>
            <w:spacing w:val="0"/>
            <w:w w:val="100"/>
          </w:rPr>
          <w:t>Controller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Initialization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Methodology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20" w:lineRule="exact" w:before="1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numPr>
          <w:ilvl w:val="2"/>
          <w:numId w:val="4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2.1.1. MDDR Registers Configuration" w:id="29"/>
      <w:bookmarkEnd w:id="29"/>
      <w:r>
        <w:rPr/>
      </w:r>
      <w:bookmarkStart w:name="2.1.1. MDDR Registers Configuration" w:id="30"/>
      <w:bookmarkEnd w:id="30"/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Registers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3"/>
        <w:ind w:left="967" w:right="762"/>
        <w:jc w:val="left"/>
      </w:pP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Initialization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w:history="true" w:anchor="_bookmark11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2-1</w:t>
        </w:r>
      </w:hyperlink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hyperlink w:history="true" w:anchor="_bookmark12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2-2</w:t>
        </w:r>
      </w:hyperlink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  <w:t> </w:t>
      </w:r>
      <w:hyperlink w:history="true" w:anchor="_bookmark13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2-3</w:t>
        </w:r>
      </w:hyperlink>
      <w:r>
        <w:rPr>
          <w:b w:val="0"/>
          <w:bCs w:val="0"/>
          <w:color w:val="000000"/>
          <w:spacing w:val="0"/>
          <w:w w:val="100"/>
        </w:rPr>
        <w:t>),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color w:val="000000"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color w:val="00000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color w:val="000000"/>
          <w:spacing w:val="-4"/>
          <w:w w:val="100"/>
        </w:rPr>
        <w:t>T</w:t>
      </w:r>
      <w:r>
        <w:rPr>
          <w:rFonts w:ascii="Arial" w:hAnsi="Arial" w:cs="Arial" w:eastAsia="Arial"/>
          <w:b/>
          <w:bCs/>
          <w:color w:val="000000"/>
          <w:spacing w:val="0"/>
          <w:w w:val="100"/>
        </w:rPr>
        <w:t>iming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(</w:t>
      </w:r>
      <w:hyperlink w:history="true" w:anchor="_bookmark15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2-4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tabs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enter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parameters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that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correspond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your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DDR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Memory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application.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4"/>
          <w:w w:val="100"/>
        </w:rPr>
        <w:t>V</w:t>
      </w:r>
      <w:r>
        <w:rPr>
          <w:b w:val="0"/>
          <w:bCs w:val="0"/>
          <w:color w:val="000000"/>
          <w:spacing w:val="0"/>
          <w:w w:val="100"/>
        </w:rPr>
        <w:t>alues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you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enter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these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tabs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are</w:t>
      </w:r>
    </w:p>
    <w:p>
      <w:pPr>
        <w:pStyle w:val="BodyText"/>
        <w:spacing w:line="255" w:lineRule="auto"/>
        <w:ind w:left="967" w:right="538"/>
        <w:jc w:val="left"/>
      </w:pPr>
      <w:r>
        <w:rPr>
          <w:b w:val="0"/>
          <w:bCs w:val="0"/>
          <w:spacing w:val="0"/>
          <w:w w:val="100"/>
        </w:rPr>
        <w:t>automatically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translated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appropriate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click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paramete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corresponding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described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Register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Description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(lower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hyperlink w:history="true" w:anchor="_bookmark2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1-1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220" w:lineRule="exact" w:before="1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numPr>
          <w:ilvl w:val="2"/>
          <w:numId w:val="4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2.1.2. Memory Initialization" w:id="31"/>
      <w:bookmarkEnd w:id="31"/>
      <w:r>
        <w:rPr/>
      </w:r>
      <w:bookmarkStart w:name="_bookmark10" w:id="32"/>
      <w:bookmarkEnd w:id="32"/>
      <w:r>
        <w:rPr/>
      </w:r>
      <w:bookmarkStart w:name="_bookmark10" w:id="33"/>
      <w:bookmarkEnd w:id="33"/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Initialization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3"/>
        <w:ind w:left="967" w:right="252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Initialization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tab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allows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ways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want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memories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initialized.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menu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available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Initialization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tab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type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(LPDDR,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DDR3)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left="967" w:right="317"/>
        <w:jc w:val="left"/>
      </w:pP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datasheet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options.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55" w:lineRule="auto"/>
        <w:ind w:left="967" w:right="252"/>
        <w:jc w:val="left"/>
      </w:pP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description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gives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name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updated.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Invalid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flagged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warnings.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left="967" w:right="317"/>
        <w:jc w:val="left"/>
      </w:pP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figures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show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Initialization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tab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DDR3,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respectivel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</w:p>
    <w:p>
      <w:pPr>
        <w:spacing w:after="0"/>
        <w:jc w:val="left"/>
        <w:sectPr>
          <w:headerReference w:type="default" r:id="rId12"/>
          <w:pgSz w:w="12240" w:h="15840"/>
          <w:pgMar w:header="431" w:footer="504" w:top="1280" w:bottom="700" w:left="620" w:right="1100"/>
        </w:sectPr>
      </w:pPr>
    </w:p>
    <w:p>
      <w:pPr>
        <w:spacing w:line="160" w:lineRule="exact" w:before="2"/>
        <w:rPr>
          <w:sz w:val="16"/>
          <w:szCs w:val="16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60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pStyle w:val="Heading4"/>
        <w:ind w:left="187" w:right="381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61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bookmarkStart w:name="_bookmark11" w:id="34"/>
      <w:bookmarkEnd w:id="34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2-1.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Configuration—Memory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Initialization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Parameters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(LPDDR)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1734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11.062775pt;height:338.0625pt;mso-position-horizontal-relative:char;mso-position-vertical-relative:line" type="#_x0000_t75">
            <v:imagedata r:id="rId14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80" w:lineRule="exact" w:before="7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4"/>
        <w:ind w:left="187" w:right="0"/>
        <w:jc w:val="left"/>
        <w:rPr>
          <w:b w:val="0"/>
          <w:bCs w:val="0"/>
        </w:rPr>
      </w:pPr>
      <w:r>
        <w:rPr>
          <w:spacing w:val="-4"/>
          <w:w w:val="100"/>
        </w:rPr>
        <w:t>T</w:t>
      </w:r>
      <w:r>
        <w:rPr>
          <w:spacing w:val="0"/>
          <w:w w:val="100"/>
        </w:rPr>
        <w:t>iming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Mode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13"/>
        <w:ind w:right="255"/>
        <w:jc w:val="left"/>
      </w:pP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2T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default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mode),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issue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new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command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every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cycle.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2T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holds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command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valid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two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cycles.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reduces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ficiency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command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two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doubles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amount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setup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time.</w:t>
      </w:r>
    </w:p>
    <w:p>
      <w:pPr>
        <w:spacing w:line="100" w:lineRule="exact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4"/>
        <w:ind w:left="187" w:right="0"/>
        <w:jc w:val="left"/>
        <w:rPr>
          <w:b w:val="0"/>
          <w:bCs w:val="0"/>
        </w:rPr>
      </w:pPr>
      <w:r>
        <w:rPr>
          <w:spacing w:val="0"/>
          <w:w w:val="100"/>
        </w:rPr>
        <w:t>Partial-Array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Self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Refresh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(LPDDR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only)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13"/>
        <w:ind w:right="0"/>
        <w:jc w:val="left"/>
      </w:pP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feature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power-saving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refresh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amount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during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refresh: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numPr>
          <w:ilvl w:val="3"/>
          <w:numId w:val="4"/>
        </w:numPr>
        <w:tabs>
          <w:tab w:pos="584" w:val="left" w:leader="none"/>
        </w:tabs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Full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array: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3.</w:t>
      </w:r>
    </w:p>
    <w:p>
      <w:pPr>
        <w:pStyle w:val="BodyText"/>
        <w:numPr>
          <w:ilvl w:val="3"/>
          <w:numId w:val="4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Half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array: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1.</w:t>
      </w:r>
    </w:p>
    <w:p>
      <w:pPr>
        <w:pStyle w:val="BodyText"/>
        <w:numPr>
          <w:ilvl w:val="3"/>
          <w:numId w:val="4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Quarter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array: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0.</w:t>
      </w:r>
    </w:p>
    <w:p>
      <w:pPr>
        <w:pStyle w:val="BodyText"/>
        <w:numPr>
          <w:ilvl w:val="3"/>
          <w:numId w:val="4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One-eighth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array: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0.</w:t>
      </w:r>
    </w:p>
    <w:p>
      <w:pPr>
        <w:pStyle w:val="BodyText"/>
        <w:numPr>
          <w:ilvl w:val="3"/>
          <w:numId w:val="4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One-sixteenth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array: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Bank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MSB-1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both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equal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0.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refer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datasheet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options.</w:t>
      </w:r>
    </w:p>
    <w:p>
      <w:pPr>
        <w:spacing w:after="0"/>
        <w:jc w:val="left"/>
        <w:sectPr>
          <w:pgSz w:w="12240" w:h="15840"/>
          <w:pgMar w:header="431" w:footer="504" w:top="1280" w:bottom="700" w:left="1400" w:right="1100"/>
        </w:sectPr>
      </w:pPr>
    </w:p>
    <w:p>
      <w:pPr>
        <w:spacing w:line="160" w:lineRule="exact" w:before="2"/>
        <w:rPr>
          <w:sz w:val="16"/>
          <w:szCs w:val="16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58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pStyle w:val="Heading4"/>
        <w:ind w:left="187" w:right="381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59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bookmarkStart w:name="_bookmark12" w:id="35"/>
      <w:bookmarkEnd w:id="35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2-2.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Configuration—Memory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Initialization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Parameters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(DDR2)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1851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98.620653pt;height:365.58pt;mso-position-horizontal-relative:char;mso-position-vertical-relative:line" type="#_x0000_t75">
            <v:imagedata r:id="rId15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pgSz w:w="12240" w:h="15840"/>
          <w:pgMar w:header="431" w:footer="504" w:top="1280" w:bottom="700" w:left="1400" w:right="1100"/>
        </w:sectPr>
      </w:pPr>
    </w:p>
    <w:p>
      <w:pPr>
        <w:spacing w:line="160" w:lineRule="exact" w:before="2"/>
        <w:rPr>
          <w:sz w:val="16"/>
          <w:szCs w:val="16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56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57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bookmarkStart w:name="_bookmark13" w:id="36"/>
      <w:bookmarkEnd w:id="36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2-3.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Configuration—Memory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Initialization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Parameters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(DDR3)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2806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83.291175pt;height:348.27pt;mso-position-horizontal-relative:char;mso-position-vertical-relative:line" type="#_x0000_t75">
            <v:imagedata r:id="rId16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80" w:lineRule="exact" w:before="13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2"/>
          <w:numId w:val="4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2.1.3. Memory Timing" w:id="37"/>
      <w:bookmarkEnd w:id="37"/>
      <w:r>
        <w:rPr/>
      </w:r>
      <w:bookmarkStart w:name="_bookmark14" w:id="38"/>
      <w:bookmarkEnd w:id="38"/>
      <w:r>
        <w:rPr/>
      </w:r>
      <w:bookmarkStart w:name="_bookmark14" w:id="39"/>
      <w:bookmarkEnd w:id="39"/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-4"/>
          <w:w w:val="100"/>
        </w:rPr>
        <w:t>T</w:t>
      </w:r>
      <w:r>
        <w:rPr>
          <w:spacing w:val="0"/>
          <w:w w:val="100"/>
        </w:rPr>
        <w:t>iming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3"/>
        <w:ind w:left="967" w:right="254"/>
        <w:jc w:val="left"/>
      </w:pP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tab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allows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4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iming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parameters.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datasheet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LPDDR,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DDR2,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4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iming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parameters.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left="967" w:right="252"/>
        <w:jc w:val="left"/>
      </w:pP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description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gives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name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updated.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Invalid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flagged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warnings.</w:t>
      </w:r>
    </w:p>
    <w:p>
      <w:pPr>
        <w:spacing w:after="0" w:line="255" w:lineRule="auto"/>
        <w:jc w:val="left"/>
        <w:sectPr>
          <w:pgSz w:w="12240" w:h="15840"/>
          <w:pgMar w:header="431" w:footer="504" w:top="1280" w:bottom="700" w:left="620" w:right="1100"/>
        </w:sectPr>
      </w:pPr>
    </w:p>
    <w:p>
      <w:pPr>
        <w:spacing w:line="160" w:lineRule="exact" w:before="2"/>
        <w:rPr>
          <w:sz w:val="16"/>
          <w:szCs w:val="16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54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55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bookmarkStart w:name="_bookmark15" w:id="40"/>
      <w:bookmarkEnd w:id="40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2-4.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-4"/>
          <w:w w:val="100"/>
        </w:rPr>
        <w:t>T</w:t>
      </w:r>
      <w:r>
        <w:rPr>
          <w:spacing w:val="0"/>
          <w:w w:val="100"/>
        </w:rPr>
        <w:t>iming</w:t>
      </w:r>
      <w:r>
        <w:rPr>
          <w:spacing w:val="0"/>
          <w:w w:val="100"/>
        </w:rPr>
        <w:t> </w:t>
      </w:r>
      <w:r>
        <w:rPr>
          <w:spacing w:val="-14"/>
          <w:w w:val="100"/>
        </w:rPr>
        <w:t>T</w:t>
      </w:r>
      <w:r>
        <w:rPr>
          <w:spacing w:val="0"/>
          <w:w w:val="100"/>
        </w:rPr>
        <w:t>ab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2365" w:right="1160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28.839689pt;height:287.3625pt;mso-position-horizontal-relative:char;mso-position-vertical-relative:line" type="#_x0000_t75">
            <v:imagedata r:id="rId1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90" w:lineRule="exact" w:before="9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left="2101" w:right="0"/>
        <w:jc w:val="left"/>
      </w:pPr>
      <w:r>
        <w:rPr/>
        <w:pict>
          <v:group style="position:absolute;margin-left:79.294449pt;margin-top:1.273434pt;width:28.497631pt;height:28.486312pt;mso-position-horizontal-relative:page;mso-position-vertical-relative:paragraph;z-index:-2853" coordorigin="1586,25" coordsize="570,570">
            <v:group style="position:absolute;left:1587;top:27;width:567;height:567" coordorigin="1587,27" coordsize="567,567">
              <v:shape style="position:absolute;left:1587;top:27;width:567;height:567" coordorigin="1587,27" coordsize="567,567" path="m2064,27l1669,27,1611,56,1587,117,1587,504,1616,570,1677,594,2073,593,2131,565,2154,504,2154,109,2125,51,2064,27xe" filled="t" fillcolor="#51BAEC" stroked="f">
                <v:path arrowok="t"/>
                <v:fill type="solid"/>
              </v:shape>
            </v:group>
            <v:group style="position:absolute;left:1667;top:81;width:411;height:457" coordorigin="1667,81" coordsize="411,457">
              <v:shape style="position:absolute;left:1667;top:81;width:411;height:457" coordorigin="1667,81" coordsize="411,457" path="m1861,538l1799,500,1797,481,1801,463,1813,446,1894,365,1706,363,1689,355,1677,341,1669,319,1667,291,1679,273,1696,260,1718,256,1894,256,1806,167,1798,150,1797,131,1802,113,1814,96,1832,85,1851,81,1853,81,1872,85,1890,97,1890,98,2067,275,2076,293,2078,314,2074,334,2062,351,1878,532,1861,538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9.370079pt;margin-top:-6.150896pt;width:481.606319pt;height:.1pt;mso-position-horizontal-relative:page;mso-position-vertical-relative:paragraph;z-index:-2852" coordorigin="1587,-123" coordsize="9632,2">
            <v:shape style="position:absolute;left:1587;top:-123;width:9632;height:2" coordorigin="1587,-123" coordsize="9632,0" path="m1587,-123l11220,-123e" filled="f" stroked="t" strokeweight="1pt" strokecolor="#DCDCDC">
              <v:path arrowok="t"/>
            </v:shape>
            <w10:wrap type="none"/>
          </v:group>
        </w:pict>
      </w:r>
      <w:r>
        <w:rPr/>
        <w:pict>
          <v:group style="position:absolute;margin-left:79.370079pt;margin-top:39.091446pt;width:481.606319pt;height:.1pt;mso-position-horizontal-relative:page;mso-position-vertical-relative:paragraph;z-index:-2851" coordorigin="1587,782" coordsize="9632,2">
            <v:shape style="position:absolute;left:1587;top:782;width:9632;height:2" coordorigin="1587,782" coordsize="9632,0" path="m1587,782l11220,782e" filled="f" stroked="t" strokeweight="1pt" strokecolor="#DCDCD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</w:rPr>
        <w:t>Important: 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settling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release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CKE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assertion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time.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5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2.2. Importing DDR Configuration Files" w:id="41"/>
      <w:bookmarkEnd w:id="41"/>
      <w:r>
        <w:rPr/>
      </w:r>
      <w:bookmarkStart w:name="_bookmark16" w:id="42"/>
      <w:bookmarkEnd w:id="42"/>
      <w:r>
        <w:rPr/>
      </w:r>
      <w:bookmarkStart w:name="_bookmark16" w:id="43"/>
      <w:bookmarkEnd w:id="43"/>
      <w:r>
        <w:rPr>
          <w:spacing w:val="0"/>
          <w:w w:val="100"/>
        </w:rPr>
        <w:t>Importing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3"/>
        <w:ind w:left="967" w:right="254"/>
        <w:jc w:val="left"/>
      </w:pP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addition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parameters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Initialization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4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iming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tabs,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from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click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Import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Configuration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button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navigate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text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containing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names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shows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syntax.</w:t>
      </w:r>
    </w:p>
    <w:p>
      <w:pPr>
        <w:spacing w:after="0" w:line="255" w:lineRule="auto"/>
        <w:jc w:val="left"/>
        <w:sectPr>
          <w:pgSz w:w="12240" w:h="15840"/>
          <w:pgMar w:header="431" w:footer="504" w:top="1280" w:bottom="700" w:left="620" w:right="1100"/>
        </w:sectPr>
      </w:pPr>
    </w:p>
    <w:p>
      <w:pPr>
        <w:spacing w:line="160" w:lineRule="exact" w:before="2"/>
        <w:rPr>
          <w:sz w:val="16"/>
          <w:szCs w:val="16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49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50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2-5.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Register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File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Syntax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318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47.380035pt;height:186.96pt;mso-position-horizontal-relative:char;mso-position-vertical-relative:line" type="#_x0000_t75">
            <v:imagedata r:id="rId18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2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/>
        <w:ind w:left="2101" w:right="115"/>
        <w:jc w:val="left"/>
      </w:pPr>
      <w:r>
        <w:rPr/>
        <w:pict>
          <v:group style="position:absolute;margin-left:79.294449pt;margin-top:1.273439pt;width:28.497631pt;height:28.486312pt;mso-position-horizontal-relative:page;mso-position-vertical-relative:paragraph;z-index:-2848" coordorigin="1586,25" coordsize="570,570">
            <v:group style="position:absolute;left:1587;top:27;width:567;height:567" coordorigin="1587,27" coordsize="567,567">
              <v:shape style="position:absolute;left:1587;top:27;width:567;height:567" coordorigin="1587,27" coordsize="567,567" path="m2064,27l1669,27,1611,56,1587,117,1587,504,1616,570,1677,594,2073,593,2131,565,2154,504,2154,109,2125,51,2064,27xe" filled="t" fillcolor="#51BAEC" stroked="f">
                <v:path arrowok="t"/>
                <v:fill type="solid"/>
              </v:shape>
            </v:group>
            <v:group style="position:absolute;left:1667;top:81;width:411;height:457" coordorigin="1667,81" coordsize="411,457">
              <v:shape style="position:absolute;left:1667;top:81;width:411;height:457" coordorigin="1667,81" coordsize="411,457" path="m1861,538l1799,500,1797,481,1801,463,1813,446,1894,365,1706,363,1689,355,1677,341,1669,319,1667,291,1679,273,1696,260,1718,256,1894,256,1806,167,1798,150,1797,131,1802,113,1814,96,1832,85,1851,81,1853,81,1872,85,1890,97,1890,98,2067,275,2076,293,2078,314,2074,334,2062,351,1878,532,1861,538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9.370079pt;margin-top:-6.150885pt;width:481.606319pt;height:.1pt;mso-position-horizontal-relative:page;mso-position-vertical-relative:paragraph;z-index:-2847" coordorigin="1587,-123" coordsize="9632,2">
            <v:shape style="position:absolute;left:1587;top:-123;width:9632;height:2" coordorigin="1587,-123" coordsize="9632,0" path="m1587,-123l11220,-123e" filled="f" stroked="t" strokeweight="1pt" strokecolor="#DCDCDC">
              <v:path arrowok="t"/>
            </v:shape>
            <w10:wrap type="none"/>
          </v:group>
        </w:pict>
      </w:r>
      <w:r>
        <w:rPr/>
        <w:pict>
          <v:group style="position:absolute;margin-left:79.370079pt;margin-top:39.849113pt;width:481.606319pt;height:.1pt;mso-position-horizontal-relative:page;mso-position-vertical-relative:paragraph;z-index:-2846" coordorigin="1587,797" coordsize="9632,2">
            <v:shape style="position:absolute;left:1587;top:797;width:9632;height:2" coordorigin="1587,797" coordsize="9632,0" path="m1587,797l11220,797e" filled="f" stroked="t" strokeweight="1pt" strokecolor="#DCDCD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</w:rPr>
        <w:t>Important: 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choose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rather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GUI,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necessary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hyperlink r:id="rId19">
        <w:r>
          <w:rPr>
            <w:b w:val="0"/>
            <w:bCs w:val="0"/>
            <w:color w:val="0000FF"/>
            <w:spacing w:val="0"/>
            <w:w w:val="100"/>
          </w:rPr>
          <w:t>SmartFusion2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IGLOO2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FPGA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High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Speed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DDR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Interfaces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User</w:t>
        </w:r>
      </w:hyperlink>
      <w:r>
        <w:rPr>
          <w:b w:val="0"/>
          <w:bCs w:val="0"/>
          <w:color w:val="0000FF"/>
          <w:spacing w:val="0"/>
          <w:w w:val="100"/>
        </w:rPr>
        <w:t> </w:t>
      </w:r>
      <w:hyperlink r:id="rId19">
        <w:r>
          <w:rPr>
            <w:b w:val="0"/>
            <w:bCs w:val="0"/>
            <w:color w:val="0000FF"/>
            <w:spacing w:val="0"/>
            <w:w w:val="100"/>
          </w:rPr>
          <w:t>Guide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0"/>
          <w:w w:val="100"/>
        </w:rPr>
        <w:t>the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for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details.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5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2.3. Exporting DDR Configuration Files" w:id="44"/>
      <w:bookmarkEnd w:id="44"/>
      <w:r>
        <w:rPr/>
      </w:r>
      <w:bookmarkStart w:name="_bookmark17" w:id="45"/>
      <w:bookmarkEnd w:id="45"/>
      <w:r>
        <w:rPr/>
      </w:r>
      <w:bookmarkStart w:name="_bookmark17" w:id="46"/>
      <w:bookmarkEnd w:id="46"/>
      <w:r>
        <w:rPr>
          <w:spacing w:val="0"/>
          <w:w w:val="100"/>
        </w:rPr>
        <w:t>Exporting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3"/>
        <w:ind w:left="967" w:right="344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also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current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text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imported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those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computed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from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GUI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parameters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entered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dialog.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left="967" w:right="249"/>
        <w:jc w:val="left"/>
      </w:pP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want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Restore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Default.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Note: 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deletes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either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re-import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re-enter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hardware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values.</w:t>
      </w:r>
    </w:p>
    <w:p>
      <w:pPr>
        <w:spacing w:line="220" w:lineRule="exact" w:before="1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tabs>
          <w:tab w:pos="967" w:val="left" w:leader="none"/>
        </w:tabs>
        <w:ind w:left="117" w:right="0" w:firstLine="0"/>
        <w:jc w:val="left"/>
        <w:rPr>
          <w:b w:val="0"/>
          <w:bCs w:val="0"/>
        </w:rPr>
      </w:pPr>
      <w:bookmarkStart w:name="2.3.1. Generated Data" w:id="47"/>
      <w:bookmarkEnd w:id="47"/>
      <w:r>
        <w:rPr/>
      </w:r>
      <w:r>
        <w:rPr>
          <w:spacing w:val="0"/>
          <w:w w:val="100"/>
        </w:rPr>
        <w:t>2.3.1</w:t>
      </w:r>
      <w:r>
        <w:rPr>
          <w:spacing w:val="0"/>
          <w:w w:val="100"/>
        </w:rPr>
        <w:tab/>
      </w:r>
      <w:r>
        <w:rPr>
          <w:spacing w:val="0"/>
          <w:w w:val="100"/>
        </w:rPr>
        <w:t>Generated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3"/>
        <w:ind w:left="967" w:right="589"/>
        <w:jc w:val="left"/>
      </w:pPr>
      <w:r>
        <w:rPr>
          <w:b w:val="0"/>
          <w:bCs w:val="0"/>
          <w:spacing w:val="0"/>
          <w:w w:val="100"/>
        </w:rPr>
        <w:t>Click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OK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input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General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4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imin</w:t>
      </w:r>
      <w:r>
        <w:rPr>
          <w:rFonts w:ascii="Arial" w:hAnsi="Arial" w:cs="Arial" w:eastAsia="Arial"/>
          <w:b/>
          <w:bCs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Memory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Initialization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tabs,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computes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firmware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project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simulation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exported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syntax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shown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figure.</w:t>
      </w:r>
    </w:p>
    <w:p>
      <w:pPr>
        <w:spacing w:after="0" w:line="255" w:lineRule="auto"/>
        <w:jc w:val="left"/>
        <w:sectPr>
          <w:pgSz w:w="12240" w:h="15840"/>
          <w:pgMar w:header="431" w:footer="504" w:top="1280" w:bottom="700" w:left="620" w:right="1020"/>
        </w:sectPr>
      </w:pP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45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2-6.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Exported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Register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File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Syntax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2149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47.71866pt;height:232.56pt;mso-position-horizontal-relative:char;mso-position-vertical-relative:line" type="#_x0000_t75">
            <v:imagedata r:id="rId20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90" w:lineRule="exact" w:before="3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5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2.4. Firmware" w:id="48"/>
      <w:bookmarkEnd w:id="48"/>
      <w:r>
        <w:rPr/>
      </w:r>
      <w:bookmarkStart w:name="_bookmark18" w:id="49"/>
      <w:bookmarkEnd w:id="49"/>
      <w:r>
        <w:rPr/>
      </w:r>
      <w:bookmarkStart w:name="_bookmark18" w:id="50"/>
      <w:bookmarkEnd w:id="50"/>
      <w:r>
        <w:rPr>
          <w:spacing w:val="0"/>
          <w:w w:val="100"/>
        </w:rPr>
        <w:t>Firmware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2" w:lineRule="auto" w:before="63"/>
        <w:ind w:left="967" w:right="243"/>
        <w:jc w:val="left"/>
      </w:pP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SmartDesign,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&lt;project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dir&gt;/firmware/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drivers_config/sys_config</w:t>
      </w:r>
      <w:r>
        <w:rPr>
          <w:rFonts w:ascii="Courier New" w:hAnsi="Courier New" w:cs="Courier New" w:eastAsia="Courier New"/>
          <w:b w:val="0"/>
          <w:bCs w:val="0"/>
          <w:spacing w:val="-59"/>
          <w:w w:val="100"/>
        </w:rPr>
        <w:t> </w:t>
      </w:r>
      <w:r>
        <w:rPr>
          <w:b w:val="0"/>
          <w:bCs w:val="0"/>
          <w:spacing w:val="0"/>
          <w:w w:val="100"/>
        </w:rPr>
        <w:t>director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required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CMSIS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firmware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compile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properly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regarding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current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including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edit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manually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re-created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every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</w:p>
    <w:p>
      <w:pPr>
        <w:pStyle w:val="BodyText"/>
        <w:spacing w:before="2"/>
        <w:ind w:left="967" w:right="317"/>
        <w:jc w:val="left"/>
      </w:pPr>
      <w:r>
        <w:rPr>
          <w:b w:val="0"/>
          <w:bCs w:val="0"/>
          <w:spacing w:val="0"/>
          <w:w w:val="100"/>
        </w:rPr>
        <w:t>re-generated.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2"/>
          <w:numId w:val="5"/>
        </w:numPr>
        <w:tabs>
          <w:tab w:pos="1364" w:val="left" w:leader="none"/>
        </w:tabs>
        <w:ind w:left="1364" w:right="0" w:hanging="256"/>
        <w:jc w:val="left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sys_config.c</w:t>
      </w:r>
    </w:p>
    <w:p>
      <w:pPr>
        <w:pStyle w:val="BodyText"/>
        <w:numPr>
          <w:ilvl w:val="2"/>
          <w:numId w:val="5"/>
        </w:numPr>
        <w:tabs>
          <w:tab w:pos="1364" w:val="left" w:leader="none"/>
        </w:tabs>
        <w:spacing w:before="50"/>
        <w:ind w:left="1364" w:right="0" w:hanging="256"/>
        <w:jc w:val="left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sys_config.h</w:t>
      </w:r>
    </w:p>
    <w:p>
      <w:pPr>
        <w:pStyle w:val="BodyText"/>
        <w:numPr>
          <w:ilvl w:val="2"/>
          <w:numId w:val="5"/>
        </w:numPr>
        <w:tabs>
          <w:tab w:pos="1364" w:val="left" w:leader="none"/>
        </w:tabs>
        <w:spacing w:before="50"/>
        <w:ind w:left="1364" w:right="0" w:hanging="256"/>
        <w:jc w:val="left"/>
      </w:pP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sys_config_mddr_define.</w:t>
      </w:r>
      <w:r>
        <w:rPr>
          <w:rFonts w:ascii="Courier New" w:hAnsi="Courier New" w:cs="Courier New" w:eastAsia="Courier New"/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data.</w:t>
      </w:r>
    </w:p>
    <w:p>
      <w:pPr>
        <w:pStyle w:val="BodyText"/>
        <w:numPr>
          <w:ilvl w:val="2"/>
          <w:numId w:val="5"/>
        </w:numPr>
        <w:tabs>
          <w:tab w:pos="1364" w:val="left" w:leader="none"/>
        </w:tabs>
        <w:spacing w:before="50"/>
        <w:ind w:left="1364" w:right="0" w:hanging="256"/>
        <w:jc w:val="left"/>
      </w:pP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sys_config_fddr_define.</w:t>
      </w:r>
      <w:r>
        <w:rPr>
          <w:rFonts w:ascii="Courier New" w:hAnsi="Courier New" w:cs="Courier New" w:eastAsia="Courier New"/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data.</w:t>
      </w:r>
    </w:p>
    <w:p>
      <w:pPr>
        <w:pStyle w:val="BodyText"/>
        <w:numPr>
          <w:ilvl w:val="2"/>
          <w:numId w:val="5"/>
        </w:numPr>
        <w:tabs>
          <w:tab w:pos="1364" w:val="left" w:leader="none"/>
        </w:tabs>
        <w:spacing w:before="50"/>
        <w:ind w:left="1364" w:right="0" w:hanging="256"/>
        <w:jc w:val="left"/>
      </w:pP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sys_config_mss_clocks.</w:t>
      </w:r>
      <w:r>
        <w:rPr>
          <w:rFonts w:ascii="Courier New" w:hAnsi="Courier New" w:cs="Courier New" w:eastAsia="Courier New"/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4"/>
        <w:ind w:right="317"/>
        <w:jc w:val="left"/>
        <w:rPr>
          <w:b w:val="0"/>
          <w:bCs w:val="0"/>
        </w:rPr>
      </w:pPr>
      <w:r>
        <w:rPr>
          <w:spacing w:val="0"/>
          <w:w w:val="100"/>
        </w:rPr>
        <w:t>Simulation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3"/>
        <w:ind w:left="967" w:right="317"/>
        <w:jc w:val="left"/>
      </w:pP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SmartDesign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associated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simulation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</w:p>
    <w:p>
      <w:pPr>
        <w:pStyle w:val="BodyText"/>
        <w:spacing w:before="13"/>
        <w:ind w:left="967" w:right="317"/>
        <w:jc w:val="left"/>
      </w:pP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&lt;project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dir&gt;/simulation</w:t>
      </w:r>
      <w:r>
        <w:rPr>
          <w:rFonts w:ascii="Courier New" w:hAnsi="Courier New" w:cs="Courier New" w:eastAsia="Courier New"/>
          <w:b w:val="0"/>
          <w:bCs w:val="0"/>
          <w:spacing w:val="-59"/>
          <w:w w:val="100"/>
        </w:rPr>
        <w:t> </w:t>
      </w:r>
      <w:r>
        <w:rPr>
          <w:b w:val="0"/>
          <w:bCs w:val="0"/>
          <w:spacing w:val="0"/>
          <w:w w:val="100"/>
        </w:rPr>
        <w:t>directory:</w:t>
      </w:r>
    </w:p>
    <w:p>
      <w:pPr>
        <w:spacing w:line="170" w:lineRule="exact" w:before="9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BodyText"/>
        <w:spacing w:line="247" w:lineRule="auto"/>
        <w:ind w:left="2011" w:right="254" w:hanging="985"/>
        <w:jc w:val="left"/>
      </w:pPr>
      <w:r>
        <w:rPr>
          <w:rFonts w:ascii="Courier New" w:hAnsi="Courier New" w:cs="Courier New" w:eastAsia="Courier New"/>
          <w:b/>
          <w:bCs/>
          <w:spacing w:val="0"/>
          <w:w w:val="100"/>
          <w:position w:val="1"/>
        </w:rPr>
        <w:t>test.bfm</w:t>
      </w:r>
      <w:r>
        <w:rPr>
          <w:rFonts w:ascii="Courier New" w:hAnsi="Courier New" w:cs="Courier New" w:eastAsia="Courier New"/>
          <w:b/>
          <w:bCs/>
          <w:spacing w:val="12"/>
          <w:w w:val="100"/>
          <w:position w:val="1"/>
        </w:rPr>
        <w:t> </w:t>
      </w:r>
      <w:r>
        <w:rPr>
          <w:b w:val="0"/>
          <w:bCs w:val="0"/>
          <w:spacing w:val="-20"/>
          <w:w w:val="100"/>
          <w:position w:val="0"/>
        </w:rPr>
        <w:t>T</w:t>
      </w:r>
      <w:r>
        <w:rPr>
          <w:b w:val="0"/>
          <w:bCs w:val="0"/>
          <w:spacing w:val="0"/>
          <w:w w:val="100"/>
          <w:position w:val="0"/>
        </w:rPr>
        <w:t>op-level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BFM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file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that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first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"executed"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during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simulation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that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exercises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SmartFusion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2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MSS'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Cortex-M3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processo</w:t>
      </w:r>
      <w:r>
        <w:rPr>
          <w:b w:val="0"/>
          <w:bCs w:val="0"/>
          <w:spacing w:val="-10"/>
          <w:w w:val="100"/>
          <w:position w:val="0"/>
        </w:rPr>
        <w:t>r</w:t>
      </w:r>
      <w:r>
        <w:rPr>
          <w:b w:val="0"/>
          <w:bCs w:val="0"/>
          <w:spacing w:val="0"/>
          <w:w w:val="100"/>
          <w:position w:val="0"/>
        </w:rPr>
        <w:t>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executes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  <w:position w:val="0"/>
        </w:rPr>
        <w:t>peripheral_init.bfm</w:t>
      </w:r>
      <w:r>
        <w:rPr>
          <w:rFonts w:ascii="Courier New" w:hAnsi="Courier New" w:cs="Courier New" w:eastAsia="Courier New"/>
          <w:b w:val="0"/>
          <w:bCs w:val="0"/>
          <w:spacing w:val="-59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  <w:position w:val="0"/>
        </w:rPr>
        <w:t>user.bfm</w:t>
      </w:r>
      <w:r>
        <w:rPr>
          <w:b w:val="0"/>
          <w:bCs w:val="0"/>
          <w:spacing w:val="0"/>
          <w:w w:val="100"/>
          <w:position w:val="0"/>
        </w:rPr>
        <w:t>,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that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orde</w:t>
      </w:r>
      <w:r>
        <w:rPr>
          <w:b w:val="0"/>
          <w:bCs w:val="0"/>
          <w:spacing w:val="-10"/>
          <w:w w:val="100"/>
          <w:position w:val="0"/>
        </w:rPr>
        <w:t>r</w:t>
      </w:r>
      <w:r>
        <w:rPr>
          <w:b w:val="0"/>
          <w:bCs w:val="0"/>
          <w:spacing w:val="0"/>
          <w:w w:val="100"/>
          <w:position w:val="0"/>
        </w:rPr>
        <w:t>.</w:t>
      </w:r>
    </w:p>
    <w:p>
      <w:pPr>
        <w:spacing w:line="220" w:lineRule="exact" w:before="4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="254" w:lineRule="auto"/>
        <w:ind w:left="3199" w:right="317" w:hanging="2173"/>
        <w:jc w:val="left"/>
      </w:pPr>
      <w:r>
        <w:rPr>
          <w:rFonts w:ascii="Courier New" w:hAnsi="Courier New" w:cs="Courier New" w:eastAsia="Courier New"/>
          <w:b/>
          <w:bCs/>
          <w:spacing w:val="0"/>
          <w:w w:val="100"/>
          <w:position w:val="1"/>
        </w:rPr>
        <w:t>peripheral_init.bfm</w:t>
      </w:r>
      <w:r>
        <w:rPr>
          <w:rFonts w:ascii="Courier New" w:hAnsi="Courier New" w:cs="Courier New" w:eastAsia="Courier New"/>
          <w:b/>
          <w:bCs/>
          <w:spacing w:val="12"/>
          <w:w w:val="100"/>
          <w:position w:val="1"/>
        </w:rPr>
        <w:t> </w:t>
      </w:r>
      <w:r>
        <w:rPr>
          <w:b w:val="0"/>
          <w:bCs w:val="0"/>
          <w:spacing w:val="0"/>
          <w:w w:val="100"/>
          <w:position w:val="0"/>
        </w:rPr>
        <w:t>Contains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BFM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procedure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that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emulates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  <w:position w:val="0"/>
        </w:rPr>
        <w:t>CMSIS::SystemInit()</w:t>
      </w:r>
      <w:r>
        <w:rPr>
          <w:rFonts w:ascii="Courier New" w:hAnsi="Courier New" w:cs="Courier New" w:eastAsia="Courier New"/>
          <w:b w:val="0"/>
          <w:bCs w:val="0"/>
          <w:spacing w:val="-59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function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run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Cortex-M3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before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enter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main()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procedure.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essentially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copies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configuration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data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peripheral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used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design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correct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peripheral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configuration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registers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waits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all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peripherals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ready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before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asserting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that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user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use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these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peripherals.</w:t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="247" w:lineRule="auto"/>
        <w:ind w:left="2551" w:right="56" w:hanging="1525"/>
        <w:jc w:val="left"/>
      </w:pPr>
      <w:r>
        <w:rPr>
          <w:rFonts w:ascii="Courier New" w:hAnsi="Courier New" w:cs="Courier New" w:eastAsia="Courier New"/>
          <w:b/>
          <w:bCs/>
          <w:spacing w:val="0"/>
          <w:w w:val="100"/>
          <w:position w:val="1"/>
        </w:rPr>
        <w:t>MDDR_init.bfm</w:t>
      </w:r>
      <w:r>
        <w:rPr>
          <w:rFonts w:ascii="Courier New" w:hAnsi="Courier New" w:cs="Courier New" w:eastAsia="Courier New"/>
          <w:b/>
          <w:bCs/>
          <w:spacing w:val="12"/>
          <w:w w:val="100"/>
          <w:position w:val="1"/>
        </w:rPr>
        <w:t> </w:t>
      </w:r>
      <w:r>
        <w:rPr>
          <w:b w:val="0"/>
          <w:bCs w:val="0"/>
          <w:spacing w:val="0"/>
          <w:w w:val="100"/>
          <w:position w:val="0"/>
        </w:rPr>
        <w:t>Contains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BFM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write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commands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that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simulate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writes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of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MSS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Configuration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register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data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entered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(using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Edit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Registers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dialog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above)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into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DDR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Controller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registers.</w:t>
      </w:r>
    </w:p>
    <w:p>
      <w:pPr>
        <w:spacing w:line="220" w:lineRule="exact" w:before="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="247" w:lineRule="auto"/>
        <w:ind w:left="2011" w:right="541" w:hanging="985"/>
        <w:jc w:val="left"/>
      </w:pPr>
      <w:r>
        <w:rPr/>
        <w:pict>
          <v:group style="position:absolute;margin-left:76.535439pt;margin-top:67.751251pt;width:473.38583pt;height:.1pt;mso-position-horizontal-relative:page;mso-position-vertical-relative:paragraph;z-index:-2844" coordorigin="1531,1355" coordsize="9468,2">
            <v:shape style="position:absolute;left:1531;top:1355;width:9468;height:2" coordorigin="1531,1355" coordsize="9468,0" path="m1531,1355l10998,1355e" filled="f" stroked="t" strokeweight="1pt" strokecolor="#000000">
              <v:path arrowok="t"/>
            </v:shape>
            <w10:wrap type="none"/>
          </v:group>
        </w:pict>
      </w:r>
      <w:r>
        <w:rPr>
          <w:rFonts w:ascii="Courier New" w:hAnsi="Courier New" w:cs="Courier New" w:eastAsia="Courier New"/>
          <w:b/>
          <w:bCs/>
          <w:spacing w:val="0"/>
          <w:w w:val="100"/>
          <w:position w:val="1"/>
        </w:rPr>
        <w:t>user.bfm</w:t>
      </w:r>
      <w:r>
        <w:rPr>
          <w:rFonts w:ascii="Courier New" w:hAnsi="Courier New" w:cs="Courier New" w:eastAsia="Courier New"/>
          <w:b/>
          <w:bCs/>
          <w:spacing w:val="12"/>
          <w:w w:val="100"/>
          <w:position w:val="1"/>
        </w:rPr>
        <w:t> </w:t>
      </w:r>
      <w:r>
        <w:rPr>
          <w:b w:val="0"/>
          <w:bCs w:val="0"/>
          <w:spacing w:val="0"/>
          <w:w w:val="100"/>
          <w:position w:val="0"/>
        </w:rPr>
        <w:t>Intended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for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user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commands.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-17"/>
          <w:w w:val="100"/>
          <w:position w:val="0"/>
        </w:rPr>
        <w:t>Y</w:t>
      </w:r>
      <w:r>
        <w:rPr>
          <w:b w:val="0"/>
          <w:bCs w:val="0"/>
          <w:spacing w:val="0"/>
          <w:w w:val="100"/>
          <w:position w:val="0"/>
        </w:rPr>
        <w:t>ou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can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simulate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datapath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adding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your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own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BFM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commands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file.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Commands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this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file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will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be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"executed"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after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  <w:position w:val="0"/>
        </w:rPr>
        <w:t>peripheral_init.bfm</w:t>
      </w:r>
      <w:r>
        <w:rPr>
          <w:rFonts w:ascii="Courier New" w:hAnsi="Courier New" w:cs="Courier New" w:eastAsia="Courier New"/>
          <w:b w:val="0"/>
          <w:bCs w:val="0"/>
          <w:spacing w:val="-58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has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completed.</w:t>
      </w:r>
    </w:p>
    <w:p>
      <w:pPr>
        <w:spacing w:after="0" w:line="247" w:lineRule="auto"/>
        <w:jc w:val="left"/>
        <w:sectPr>
          <w:pgSz w:w="12240" w:h="15840"/>
          <w:pgMar w:header="431" w:footer="504" w:top="1280" w:bottom="700" w:left="620" w:right="1100"/>
        </w:sectPr>
      </w:pPr>
    </w:p>
    <w:p>
      <w:pPr>
        <w:spacing w:line="150" w:lineRule="exact" w:before="2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line="251" w:lineRule="auto"/>
        <w:ind w:left="967" w:right="393"/>
        <w:jc w:val="left"/>
      </w:pPr>
      <w:r>
        <w:rPr/>
        <w:pict>
          <v:group style="position:absolute;margin-left:76.535439pt;margin-top:-4.591806pt;width:473.38583pt;height:.1pt;mso-position-horizontal-relative:page;mso-position-vertical-relative:paragraph;z-index:-2843" coordorigin="1531,-92" coordsize="9468,2">
            <v:shape style="position:absolute;left:1531;top:-92;width:9468;height:2" coordorigin="1531,-92" coordsize="9468,0" path="m1531,-92l10998,-92e" filled="f" stroked="t" strokeweight="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preceding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simulated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automaticall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need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edit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user.bfm</w:t>
      </w:r>
      <w:r>
        <w:rPr>
          <w:rFonts w:ascii="Courier New" w:hAnsi="Courier New" w:cs="Courier New" w:eastAsia="Courier New"/>
          <w:b w:val="0"/>
          <w:bCs w:val="0"/>
          <w:spacing w:val="-58"/>
          <w:w w:val="100"/>
        </w:rPr>
        <w:t> </w:t>
      </w:r>
      <w:r>
        <w:rPr>
          <w:b w:val="0"/>
          <w:bCs w:val="0"/>
          <w:spacing w:val="0"/>
          <w:w w:val="100"/>
        </w:rPr>
        <w:t>file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simulate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datapath.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edit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test.bfm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peripheral_init.bfm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MDDR_init.bfm</w:t>
      </w:r>
      <w:r>
        <w:rPr>
          <w:rFonts w:ascii="Courier New" w:hAnsi="Courier New" w:cs="Courier New" w:eastAsia="Courier New"/>
          <w:b w:val="0"/>
          <w:bCs w:val="0"/>
          <w:spacing w:val="-58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re-created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every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root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re-generated.</w:t>
      </w:r>
    </w:p>
    <w:p>
      <w:pPr>
        <w:spacing w:line="160" w:lineRule="exact" w:before="4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5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2.5. MSS DDR Configuration Path" w:id="51"/>
      <w:bookmarkEnd w:id="51"/>
      <w:r>
        <w:rPr/>
      </w:r>
      <w:bookmarkStart w:name="_bookmark19" w:id="52"/>
      <w:bookmarkEnd w:id="52"/>
      <w:r>
        <w:rPr/>
      </w:r>
      <w:bookmarkStart w:name="_bookmark19" w:id="53"/>
      <w:bookmarkEnd w:id="53"/>
      <w:r>
        <w:rPr>
          <w:spacing w:val="0"/>
          <w:w w:val="100"/>
        </w:rPr>
        <w:t>MSS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Path</w:t>
      </w:r>
      <w:r>
        <w:rPr>
          <w:b w:val="0"/>
          <w:bCs w:val="0"/>
          <w:spacing w:val="0"/>
          <w:w w:val="100"/>
        </w:rPr>
      </w: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3" w:lineRule="auto"/>
        <w:ind w:left="967" w:right="252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solution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requires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addition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specifying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datapath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(FIC_2).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rFonts w:ascii="Courier New" w:hAnsi="Courier New" w:cs="Courier New" w:eastAsia="Courier New"/>
          <w:b w:val="0"/>
          <w:bCs w:val="0"/>
          <w:spacing w:val="0"/>
          <w:w w:val="100"/>
        </w:rPr>
        <w:t>SystemInit()</w:t>
      </w:r>
      <w:r>
        <w:rPr>
          <w:rFonts w:ascii="Courier New" w:hAnsi="Courier New" w:cs="Courier New" w:eastAsia="Courier New"/>
          <w:b w:val="0"/>
          <w:bCs w:val="0"/>
          <w:spacing w:val="-58"/>
          <w:w w:val="100"/>
        </w:rPr>
        <w:t> </w:t>
      </w:r>
      <w:r>
        <w:rPr>
          <w:b w:val="0"/>
          <w:bCs w:val="0"/>
          <w:spacing w:val="0"/>
          <w:w w:val="100"/>
        </w:rPr>
        <w:t>function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writes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via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interface.</w:t>
      </w:r>
    </w:p>
    <w:p>
      <w:pPr>
        <w:spacing w:line="280" w:lineRule="exact" w:before="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77"/>
        <w:ind w:left="2101" w:right="0"/>
        <w:jc w:val="left"/>
      </w:pPr>
      <w:r>
        <w:rPr/>
        <w:pict>
          <v:group style="position:absolute;margin-left:79.294464pt;margin-top:5.123466pt;width:28.496477pt;height:28.496456pt;mso-position-horizontal-relative:page;mso-position-vertical-relative:paragraph;z-index:-2841" coordorigin="1586,102" coordsize="570,570">
            <v:group style="position:absolute;left:1587;top:104;width:567;height:567" coordorigin="1587,104" coordsize="567,567">
              <v:shape style="position:absolute;left:1587;top:104;width:567;height:567" coordorigin="1587,104" coordsize="567,567" path="m2041,104l1701,104,1638,123,1596,173,1587,558,1590,580,1621,637,1678,669,1700,671,2041,671,2104,652,2145,602,2154,217,2152,195,2121,137,2064,106,2041,104xe" filled="t" fillcolor="#7FCC27" stroked="f">
                <v:path arrowok="t"/>
                <v:fill type="solid"/>
              </v:shape>
            </v:group>
            <v:group style="position:absolute;left:1660;top:160;width:272;height:326" coordorigin="1660,160" coordsize="272,326">
              <v:shape style="position:absolute;left:1660;top:160;width:272;height:326" coordorigin="1660,160" coordsize="272,326" path="m1766,160l1747,163,1670,208,1660,224,1663,243,1772,473,1774,476,1790,487,1808,484,1924,416,1933,401,1929,382,1782,170,1766,160xe" filled="t" fillcolor="#FFFFFF" stroked="f">
                <v:path arrowok="t"/>
                <v:fill type="solid"/>
              </v:shape>
            </v:group>
            <v:group style="position:absolute;left:1815;top:433;width:135;height:126" coordorigin="1815,433" coordsize="135,126">
              <v:shape style="position:absolute;left:1815;top:433;width:135;height:126" coordorigin="1815,433" coordsize="135,126" path="m1931,433l1930,433,1930,434,1929,434,1817,499,1816,499,1815,500,1816,500,1834,509,1851,521,1863,537,1871,550,1875,556,1883,559,1948,521,1950,513,1938,491,1931,473,1929,453,1931,433xe" filled="t" fillcolor="#FFFFFF" stroked="f">
                <v:path arrowok="t"/>
                <v:fill type="solid"/>
              </v:shape>
            </v:group>
            <v:group style="position:absolute;left:1901;top:540;width:66;height:50" coordorigin="1901,540" coordsize="66,50">
              <v:shape style="position:absolute;left:1901;top:540;width:66;height:50" coordorigin="1901,540" coordsize="66,50" path="m1943,540l1902,564,1901,566,1915,590,1919,590,1926,588,1957,582,1964,581,1967,579,1964,573,1949,547,1945,541,1943,540xe" filled="t" fillcolor="#FFFFFF" stroked="f">
                <v:path arrowok="t"/>
                <v:fill type="solid"/>
              </v:shape>
            </v:group>
            <v:group style="position:absolute;left:1994;top:555;width:104;height:31" coordorigin="1994,555" coordsize="104,31">
              <v:shape style="position:absolute;left:1994;top:555;width:104;height:31" coordorigin="1994,555" coordsize="104,31" path="m2090,555l2001,555,1994,562,1994,579,2001,587,2090,587,2097,579,2097,562,2090,555xe" filled="t" fillcolor="#FFFFFF" stroked="f">
                <v:path arrowok="t"/>
                <v:fill type="solid"/>
              </v:shape>
            </v:group>
            <v:group style="position:absolute;left:1685;top:189;width:212;height:206" coordorigin="1685,189" coordsize="212,206">
              <v:shape style="position:absolute;left:1685;top:189;width:212;height:206" coordorigin="1685,189" coordsize="212,206" path="m1775,209l1755,209,1881,391,1882,394,1885,395,1889,395,1891,394,1892,393,1896,391,1897,385,1775,209xe" filled="t" fillcolor="#7FCC27" stroked="f">
                <v:path arrowok="t"/>
                <v:fill type="solid"/>
              </v:shape>
              <v:shape style="position:absolute;left:1685;top:189;width:212;height:206" coordorigin="1685,189" coordsize="212,206" path="m1757,189l1749,193,1687,229,1685,234,1688,238,1690,242,1695,243,1699,241,1755,209,1775,209,1761,190,1757,189xe" filled="t" fillcolor="#7FCC27" stroked="f">
                <v:path arrowok="t"/>
                <v:fill type="solid"/>
              </v:shape>
              <v:shape style="position:absolute;left:1685;top:189;width:212;height:206" coordorigin="1685,189" coordsize="212,206" path="m1764,193xe" filled="t" fillcolor="#7FCC27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9.370079pt;margin-top:-2.300831pt;width:481.606319pt;height:.1pt;mso-position-horizontal-relative:page;mso-position-vertical-relative:paragraph;z-index:-2840" coordorigin="1587,-46" coordsize="9632,2">
            <v:shape style="position:absolute;left:1587;top:-46;width:9632;height:2" coordorigin="1587,-46" coordsize="9632,0" path="m1587,-46l11220,-46e" filled="f" stroked="t" strokeweight="1pt" strokecolor="#DCDCD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4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i</w:t>
      </w:r>
      <w:r>
        <w:rPr>
          <w:rFonts w:ascii="Arial" w:hAnsi="Arial" w:cs="Arial" w:eastAsia="Arial"/>
          <w:b/>
          <w:bCs/>
          <w:spacing w:val="-1"/>
          <w:w w:val="100"/>
        </w:rPr>
        <w:t>p</w:t>
      </w:r>
      <w:r>
        <w:rPr>
          <w:rFonts w:ascii="Arial" w:hAnsi="Arial" w:cs="Arial" w:eastAsia="Arial"/>
          <w:b/>
          <w:bCs/>
          <w:spacing w:val="0"/>
          <w:w w:val="100"/>
        </w:rPr>
        <w:t>: 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System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Builder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connected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automaticall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40" w:lineRule="exact" w:before="1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4"/>
        <w:spacing w:before="77"/>
        <w:ind w:right="317"/>
        <w:jc w:val="left"/>
        <w:rPr>
          <w:b w:val="0"/>
          <w:bCs w:val="0"/>
        </w:rPr>
      </w:pPr>
      <w:r>
        <w:rPr/>
        <w:pict>
          <v:group style="position:absolute;margin-left:79.370079pt;margin-top:-8.300844pt;width:481.606319pt;height:.1pt;mso-position-horizontal-relative:page;mso-position-vertical-relative:paragraph;z-index:-2839" coordorigin="1587,-166" coordsize="9632,2">
            <v:shape style="position:absolute;left:1587;top:-166;width:9632;height:2" coordorigin="1587,-166" coordsize="9632,0" path="m1587,-166l11220,-166e" filled="f" stroked="t" strokeweight="1pt" strokecolor="#DCDCDC">
              <v:path arrowok="t"/>
            </v:shape>
            <w10:wrap type="none"/>
          </v:group>
        </w:pict>
      </w:r>
      <w:bookmarkStart w:name="_bookmark20" w:id="54"/>
      <w:bookmarkEnd w:id="54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2-7.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FIC_2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Configurator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Overview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1991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368.34716pt;height:233.7075pt;mso-position-horizontal-relative:char;mso-position-vertical-relative:line" type="#_x0000_t75">
            <v:imagedata r:id="rId21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pStyle w:val="BodyText"/>
        <w:spacing w:before="9"/>
        <w:ind w:left="967" w:right="317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interface: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0"/>
          <w:numId w:val="6"/>
        </w:numPr>
        <w:tabs>
          <w:tab w:pos="1505" w:val="left" w:leader="none"/>
        </w:tabs>
        <w:ind w:left="1505" w:right="0" w:hanging="397"/>
        <w:jc w:val="left"/>
      </w:pPr>
      <w:r>
        <w:rPr>
          <w:b w:val="0"/>
          <w:bCs w:val="0"/>
          <w:spacing w:val="0"/>
          <w:w w:val="100"/>
        </w:rPr>
        <w:t>Open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dialog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(see,</w:t>
      </w:r>
      <w:r>
        <w:rPr>
          <w:b w:val="0"/>
          <w:bCs w:val="0"/>
          <w:spacing w:val="0"/>
          <w:w w:val="100"/>
        </w:rPr>
        <w:t> </w:t>
      </w:r>
      <w:hyperlink w:history="true" w:anchor="_bookmark20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2-7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from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MSS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configurato</w:t>
      </w:r>
      <w:r>
        <w:rPr>
          <w:b w:val="0"/>
          <w:bCs w:val="0"/>
          <w:color w:val="000000"/>
          <w:spacing w:val="-1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numPr>
          <w:ilvl w:val="0"/>
          <w:numId w:val="6"/>
        </w:numPr>
        <w:tabs>
          <w:tab w:pos="1505" w:val="left" w:leader="none"/>
        </w:tabs>
        <w:spacing w:before="53"/>
        <w:ind w:left="1505" w:right="0" w:hanging="397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Select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Initialize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peripherals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using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Cortex-M3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option.</w:t>
      </w:r>
    </w:p>
    <w:p>
      <w:pPr>
        <w:pStyle w:val="BodyText"/>
        <w:numPr>
          <w:ilvl w:val="0"/>
          <w:numId w:val="6"/>
        </w:numPr>
        <w:tabs>
          <w:tab w:pos="1505" w:val="left" w:leader="none"/>
        </w:tabs>
        <w:spacing w:before="53"/>
        <w:ind w:left="1505" w:right="0" w:hanging="397"/>
        <w:jc w:val="left"/>
      </w:pPr>
      <w:r>
        <w:rPr>
          <w:b w:val="0"/>
          <w:bCs w:val="0"/>
          <w:spacing w:val="0"/>
          <w:w w:val="100"/>
        </w:rPr>
        <w:t>Make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checked,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Fabric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DDR/SERDES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blocks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them.</w:t>
      </w:r>
    </w:p>
    <w:p>
      <w:pPr>
        <w:pStyle w:val="BodyText"/>
        <w:numPr>
          <w:ilvl w:val="0"/>
          <w:numId w:val="6"/>
        </w:numPr>
        <w:tabs>
          <w:tab w:pos="1505" w:val="left" w:leader="none"/>
        </w:tabs>
        <w:spacing w:line="255" w:lineRule="auto" w:before="53"/>
        <w:ind w:left="1505" w:right="580" w:hanging="397"/>
        <w:jc w:val="left"/>
      </w:pPr>
      <w:r>
        <w:rPr>
          <w:b w:val="0"/>
          <w:bCs w:val="0"/>
          <w:spacing w:val="0"/>
          <w:w w:val="100"/>
        </w:rPr>
        <w:t>Click</w:t>
      </w:r>
      <w:r>
        <w:rPr>
          <w:b w:val="0"/>
          <w:bCs w:val="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OK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settings.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expose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(Clock,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Reset,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interfaces),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shown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hyperlink w:history="true" w:anchor="_bookmark21">
        <w:r>
          <w:rPr>
            <w:b w:val="0"/>
            <w:bCs w:val="0"/>
            <w:color w:val="0000FF"/>
            <w:spacing w:val="0"/>
            <w:w w:val="100"/>
          </w:rPr>
          <w:t>Figure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2-8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pStyle w:val="BodyText"/>
        <w:numPr>
          <w:ilvl w:val="0"/>
          <w:numId w:val="6"/>
        </w:numPr>
        <w:tabs>
          <w:tab w:pos="1505" w:val="left" w:leader="none"/>
        </w:tabs>
        <w:spacing w:line="255" w:lineRule="auto" w:before="40"/>
        <w:ind w:left="1505" w:right="319" w:hanging="397"/>
        <w:jc w:val="left"/>
      </w:pPr>
      <w:r>
        <w:rPr>
          <w:b w:val="0"/>
          <w:bCs w:val="0"/>
          <w:spacing w:val="0"/>
          <w:w w:val="100"/>
        </w:rPr>
        <w:t>Generate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(FIC_2_APB_MASTER,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FIC_2_APB_M_PCLK,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FIC_2_APB_M_RESET_N)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exposed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connected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CoreConfigP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CoreResetP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initialization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solution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specification.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left="967" w:right="367"/>
        <w:jc w:val="left"/>
      </w:pP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complete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details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configuring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connecting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CoreConfigP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CoreResetP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hyperlink r:id="rId13">
        <w:r>
          <w:rPr>
            <w:b w:val="0"/>
            <w:bCs w:val="0"/>
            <w:color w:val="0000FF"/>
            <w:spacing w:val="0"/>
            <w:w w:val="100"/>
          </w:rPr>
          <w:t>SmartFusion2</w:t>
        </w:r>
      </w:hyperlink>
      <w:r>
        <w:rPr>
          <w:b w:val="0"/>
          <w:bCs w:val="0"/>
          <w:color w:val="0000FF"/>
          <w:spacing w:val="0"/>
          <w:w w:val="100"/>
        </w:rPr>
        <w:t> </w:t>
      </w:r>
      <w:hyperlink r:id="rId13">
        <w:r>
          <w:rPr>
            <w:b w:val="0"/>
            <w:bCs w:val="0"/>
            <w:color w:val="0000FF"/>
            <w:spacing w:val="0"/>
            <w:w w:val="100"/>
          </w:rPr>
          <w:t>DDR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Controller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Serial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High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Speed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Controller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Initialization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Methodolog</w:t>
        </w:r>
        <w:r>
          <w:rPr>
            <w:b w:val="0"/>
            <w:bCs w:val="0"/>
            <w:color w:val="0000FF"/>
            <w:spacing w:val="1"/>
            <w:w w:val="100"/>
          </w:rPr>
          <w:t>y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4"/>
        <w:ind w:right="317"/>
        <w:jc w:val="left"/>
        <w:rPr>
          <w:b w:val="0"/>
          <w:bCs w:val="0"/>
        </w:rPr>
      </w:pPr>
      <w:r>
        <w:rPr/>
        <w:pict>
          <v:group style="position:absolute;margin-left:76.535439pt;margin-top:101.339996pt;width:473.38583pt;height:.1pt;mso-position-horizontal-relative:page;mso-position-vertical-relative:paragraph;z-index:-2842" coordorigin="1531,2027" coordsize="9468,2">
            <v:shape style="position:absolute;left:1531;top:2027;width:9468;height:2" coordorigin="1531,2027" coordsize="9468,0" path="m1531,2027l10998,2027e" filled="f" stroked="t" strokeweight="1pt" strokecolor="#000000">
              <v:path arrowok="t"/>
            </v:shape>
            <w10:wrap type="none"/>
          </v:group>
        </w:pict>
      </w:r>
      <w:bookmarkStart w:name="_bookmark21" w:id="55"/>
      <w:bookmarkEnd w:id="55"/>
      <w:r>
        <w:rPr/>
      </w:r>
      <w:r>
        <w:rPr>
          <w:spacing w:val="0"/>
          <w:w w:val="100"/>
        </w:rPr>
        <w:t>Figure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2-8.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FIC_2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</w:r>
    </w:p>
    <w:p>
      <w:pPr>
        <w:spacing w:before="90"/>
        <w:ind w:left="1526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408.240431pt;height:49.56pt;mso-position-horizontal-relative:char;mso-position-vertical-relative:line" type="#_x0000_t75">
            <v:imagedata r:id="rId2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pgSz w:w="12240" w:h="15840"/>
          <w:pgMar w:header="431" w:footer="504" w:top="1280" w:bottom="700" w:left="620" w:right="1100"/>
        </w:sectPr>
      </w:pPr>
    </w:p>
    <w:p>
      <w:pPr>
        <w:spacing w:line="180" w:lineRule="exact" w:before="9"/>
        <w:rPr>
          <w:sz w:val="18"/>
          <w:szCs w:val="18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37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7"/>
        </w:numPr>
        <w:tabs>
          <w:tab w:pos="967" w:val="left" w:leader="none"/>
        </w:tabs>
        <w:spacing w:before="64"/>
        <w:ind w:left="967" w:right="0" w:hanging="851"/>
        <w:jc w:val="left"/>
        <w:rPr>
          <w:b w:val="0"/>
          <w:bCs w:val="0"/>
        </w:rPr>
      </w:pPr>
      <w:r>
        <w:rPr/>
        <w:pict>
          <v:group style="position:absolute;margin-left:76.535439pt;margin-top:-16.442343pt;width:473.38583pt;height:.1pt;mso-position-horizontal-relative:page;mso-position-vertical-relative:paragraph;z-index:-2838" coordorigin="1531,-329" coordsize="9468,2">
            <v:shape style="position:absolute;left:1531;top:-329;width:9468;height:2" coordorigin="1531,-329" coordsize="9468,0" path="m1531,-329l10998,-329e" filled="f" stroked="t" strokeweight="1pt" strokecolor="#000000">
              <v:path arrowok="t"/>
            </v:shape>
            <w10:wrap type="none"/>
          </v:group>
        </w:pict>
      </w:r>
      <w:bookmarkStart w:name="3. Port Description" w:id="56"/>
      <w:bookmarkEnd w:id="56"/>
      <w:r>
        <w:rPr/>
      </w:r>
      <w:bookmarkStart w:name="_bookmark22" w:id="57"/>
      <w:bookmarkEnd w:id="57"/>
      <w:r>
        <w:rPr/>
      </w:r>
      <w:bookmarkStart w:name="_bookmark22" w:id="58"/>
      <w:bookmarkEnd w:id="58"/>
      <w:r>
        <w:rPr>
          <w:spacing w:val="0"/>
          <w:w w:val="100"/>
        </w:rPr>
        <w:t>Port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Description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7"/>
        <w:ind w:left="967" w:right="56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details.</w:t>
      </w:r>
    </w:p>
    <w:p>
      <w:pPr>
        <w:spacing w:line="140" w:lineRule="exact" w:before="8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7"/>
        </w:numPr>
        <w:tabs>
          <w:tab w:pos="967" w:val="left" w:leader="none"/>
        </w:tabs>
        <w:ind w:left="967" w:right="0" w:hanging="851"/>
        <w:jc w:val="left"/>
        <w:rPr>
          <w:b w:val="0"/>
          <w:bCs w:val="0"/>
        </w:rPr>
      </w:pPr>
      <w:bookmarkStart w:name="3.1. DDR PHY Interface" w:id="59"/>
      <w:bookmarkEnd w:id="59"/>
      <w:r>
        <w:rPr/>
      </w:r>
      <w:bookmarkStart w:name="_bookmark23" w:id="60"/>
      <w:bookmarkEnd w:id="60"/>
      <w:r>
        <w:rPr/>
      </w:r>
      <w:bookmarkStart w:name="_bookmark23" w:id="61"/>
      <w:bookmarkEnd w:id="61"/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PHY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77"/>
        <w:ind w:left="967" w:right="252"/>
        <w:jc w:val="left"/>
      </w:pP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exposed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level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System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Builder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block.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details,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see</w:t>
      </w:r>
      <w:r>
        <w:rPr>
          <w:b w:val="0"/>
          <w:bCs w:val="0"/>
          <w:spacing w:val="0"/>
          <w:w w:val="100"/>
        </w:rPr>
        <w:t> </w:t>
      </w:r>
      <w:hyperlink r:id="rId11">
        <w:r>
          <w:rPr>
            <w:b w:val="0"/>
            <w:bCs w:val="0"/>
            <w:color w:val="0000FF"/>
            <w:spacing w:val="0"/>
            <w:w w:val="100"/>
          </w:rPr>
          <w:t>UG0446:</w:t>
        </w:r>
      </w:hyperlink>
      <w:r>
        <w:rPr>
          <w:b w:val="0"/>
          <w:bCs w:val="0"/>
          <w:color w:val="0000FF"/>
          <w:spacing w:val="0"/>
          <w:w w:val="100"/>
        </w:rPr>
        <w:t> </w:t>
      </w:r>
      <w:hyperlink r:id="rId11">
        <w:r>
          <w:rPr>
            <w:b w:val="0"/>
            <w:bCs w:val="0"/>
            <w:color w:val="0000FF"/>
            <w:spacing w:val="0"/>
            <w:w w:val="100"/>
          </w:rPr>
          <w:t>SmartFusion2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and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IGLOO2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FPGA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High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Speed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DDR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Interfaces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User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  <w:r>
          <w:rPr>
            <w:b w:val="0"/>
            <w:bCs w:val="0"/>
            <w:color w:val="0000FF"/>
            <w:spacing w:val="0"/>
            <w:w w:val="100"/>
          </w:rPr>
          <w:t>Guide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4"/>
        <w:ind w:right="317"/>
        <w:jc w:val="left"/>
        <w:rPr>
          <w:b w:val="0"/>
          <w:bCs w:val="0"/>
        </w:rPr>
      </w:pP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3-1.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DDR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PHY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/>
        <w:rPr>
          <w:sz w:val="13"/>
          <w:szCs w:val="13"/>
        </w:rPr>
      </w:pPr>
      <w:r>
        <w:rPr>
          <w:sz w:val="13"/>
          <w:szCs w:val="13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5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MDDR_CAS_N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CASN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MDDR_CKE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CKE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MDDR_CLK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Clock,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MDDR_CLK_N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Clock,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MDDR_CS_N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CSN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MDDR_ODT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ODT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MDDR_RAS_N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RASN</w:t>
            </w:r>
          </w:p>
        </w:tc>
      </w:tr>
      <w:tr>
        <w:trPr>
          <w:trHeight w:val="101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MDDR_RESET_N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line="255" w:lineRule="auto" w:before="53"/>
              <w:ind w:left="59" w:right="43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DDR3.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Ignore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LPDDR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DDR2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Interfaces.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Mark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unused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LPDDR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DDR2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Interfaces.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MDDR_WE_N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WEN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MDDR_ADDR[15:0]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bits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MDDR_BA[2:0]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Bank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MDDR_DM_RDQS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([3:0]/[1:0]/[0])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Mask</w:t>
            </w:r>
          </w:p>
        </w:tc>
      </w:tr>
      <w:tr>
        <w:trPr>
          <w:trHeight w:val="57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([3:0]/[1:0]/[0])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line="255" w:lineRule="auto" w:before="53"/>
              <w:ind w:left="59" w:right="28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Strobe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Input/Output-P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</w:t>
            </w:r>
          </w:p>
        </w:tc>
      </w:tr>
      <w:tr>
        <w:trPr>
          <w:trHeight w:val="57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([3:0]/[1:0]/[0])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line="255" w:lineRule="auto" w:before="53"/>
              <w:ind w:left="59" w:right="27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Strobe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Input/Output-N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([31:0]/[15:0]/[7:0])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Input/Output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MDDR_DQS_TM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TCH_0_IN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FIFO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MDDR_DQS_TM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TCH_0_OUT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FIFO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MDDR_DQS_TM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TCH_1_IN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FIFO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(32-bit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only)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MDDR_DQS_TM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TCH_1_OUT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FIFO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(32-bit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only)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MDDR_DM_RDQS_ECC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Mask</w:t>
            </w:r>
          </w:p>
        </w:tc>
      </w:tr>
      <w:tr>
        <w:trPr>
          <w:trHeight w:val="57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MDDR_DQS_ECC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line="255" w:lineRule="auto"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Strobe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Input/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Output-P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</w:t>
            </w:r>
          </w:p>
        </w:tc>
      </w:tr>
      <w:tr>
        <w:trPr>
          <w:trHeight w:val="57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MDDR_DQS_ECC_N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line="255" w:lineRule="auto"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Strobe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Input/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Output-N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MDDR_DQ_ECC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([3:0]/[1:0]/[0])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Input/Output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MDDR_DQS_TM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TCH_ECC_IN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FIFO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</w:p>
        </w:tc>
      </w:tr>
    </w:tbl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headerReference w:type="default" r:id="rId23"/>
          <w:pgSz w:w="12240" w:h="15840"/>
          <w:pgMar w:header="431" w:footer="504" w:top="1280" w:bottom="700" w:left="620" w:right="1100"/>
        </w:sectPr>
      </w:pPr>
    </w:p>
    <w:p>
      <w:pPr>
        <w:spacing w:line="150" w:lineRule="exact" w:before="4"/>
        <w:rPr>
          <w:sz w:val="15"/>
          <w:szCs w:val="15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35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225" w:hRule="exact"/>
        </w:trPr>
        <w:tc>
          <w:tcPr>
            <w:tcW w:w="9349" w:type="dxa"/>
            <w:gridSpan w:val="3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  <w:shd w:val="clear" w:color="auto" w:fill="D2D2D2"/>
          </w:tcPr>
          <w:p>
            <w:pPr>
              <w:pStyle w:val="TableParagraph"/>
              <w:spacing w:line="200" w:lineRule="exact"/>
              <w:ind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...........continued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45" w:hRule="exact"/>
        </w:trPr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MDDR_DQS_TM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TCH_ECC_OUT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FIFO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(32-bit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only)</w:t>
            </w:r>
          </w:p>
        </w:tc>
      </w:tr>
    </w:tbl>
    <w:p>
      <w:pPr>
        <w:spacing w:line="280" w:lineRule="exact" w:before="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="255" w:lineRule="auto" w:before="77"/>
        <w:ind w:left="2101" w:right="109"/>
        <w:jc w:val="left"/>
      </w:pPr>
      <w:r>
        <w:rPr/>
        <w:pict>
          <v:group style="position:absolute;margin-left:76.535439pt;margin-top:-65.241806pt;width:473.38583pt;height:.1pt;mso-position-horizontal-relative:page;mso-position-vertical-relative:paragraph;z-index:-2836" coordorigin="1531,-1305" coordsize="9468,2">
            <v:shape style="position:absolute;left:1531;top:-1305;width:9468;height:2" coordorigin="1531,-1305" coordsize="9468,0" path="m1531,-1305l10998,-1305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9.294449pt;margin-top:5.123466pt;width:28.497631pt;height:28.486312pt;mso-position-horizontal-relative:page;mso-position-vertical-relative:paragraph;z-index:-2834" coordorigin="1586,102" coordsize="570,570">
            <v:group style="position:absolute;left:1587;top:104;width:567;height:567" coordorigin="1587,104" coordsize="567,567">
              <v:shape style="position:absolute;left:1587;top:104;width:567;height:567" coordorigin="1587,104" coordsize="567,567" path="m2064,104l1669,104,1611,133,1587,194,1587,581,1616,647,1677,671,2073,670,2131,642,2154,581,2154,186,2125,128,2064,104xe" filled="t" fillcolor="#51BAEC" stroked="f">
                <v:path arrowok="t"/>
                <v:fill type="solid"/>
              </v:shape>
            </v:group>
            <v:group style="position:absolute;left:1667;top:158;width:411;height:457" coordorigin="1667,158" coordsize="411,457">
              <v:shape style="position:absolute;left:1667;top:158;width:411;height:457" coordorigin="1667,158" coordsize="411,457" path="m1861,615l1799,577,1797,558,1801,540,1813,523,1894,442,1706,440,1689,432,1677,418,1669,396,1667,368,1679,350,1696,337,1718,333,1894,333,1806,244,1798,227,1797,208,1802,190,1814,173,1832,162,1851,158,1853,158,1872,162,1890,174,1890,175,2067,352,2076,370,2078,391,2074,411,2062,428,1878,609,1861,615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9.370079pt;margin-top:-2.300833pt;width:481.606319pt;height:.1pt;mso-position-horizontal-relative:page;mso-position-vertical-relative:paragraph;z-index:-2833" coordorigin="1587,-46" coordsize="9632,2">
            <v:shape style="position:absolute;left:1587;top:-46;width:9632;height:2" coordorigin="1587,-46" coordsize="9632,0" path="m1587,-46l11220,-46e" filled="f" stroked="t" strokeweight="1pt" strokecolor="#DCDCDC">
              <v:path arrowok="t"/>
            </v:shape>
            <w10:wrap type="none"/>
          </v:group>
        </w:pict>
      </w:r>
      <w:r>
        <w:rPr/>
        <w:pict>
          <v:group style="position:absolute;margin-left:79.370079pt;margin-top:43.699165pt;width:481.606319pt;height:.1pt;mso-position-horizontal-relative:page;mso-position-vertical-relative:paragraph;z-index:-2832" coordorigin="1587,874" coordsize="9632,2">
            <v:shape style="position:absolute;left:1587;top:874;width:9632;height:2" coordorigin="1587,874" coordsize="9632,0" path="m1587,874l11220,874e" filled="f" stroked="t" strokeweight="1pt" strokecolor="#DCDCD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</w:rPr>
        <w:t>Important: </w:t>
      </w:r>
      <w:r>
        <w:rPr>
          <w:b w:val="0"/>
          <w:bCs w:val="0"/>
          <w:spacing w:val="0"/>
          <w:w w:val="100"/>
        </w:rPr>
        <w:t>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depending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PHY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"[a:0]/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[b:0]/[c:0]"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denote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such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"[a:0]"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refers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32-bit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PHY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selected,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"[b:0]"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corresponds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16-bit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PHY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"[c:0]"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corresponds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8-bit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PHY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width.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7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3.2. Fabric ​Initiator AXI Bus Interface" w:id="62"/>
      <w:bookmarkEnd w:id="62"/>
      <w:r>
        <w:rPr/>
      </w:r>
      <w:bookmarkStart w:name="_bookmark24" w:id="63"/>
      <w:bookmarkEnd w:id="63"/>
      <w:r>
        <w:rPr/>
      </w:r>
      <w:bookmarkStart w:name="_bookmark24" w:id="64"/>
      <w:bookmarkEnd w:id="64"/>
      <w:r>
        <w:rPr>
          <w:spacing w:val="0"/>
          <w:w w:val="100"/>
        </w:rPr>
        <w:t>Fabric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Initiator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AXI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0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Fabric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AXI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signals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table.</w:t>
      </w:r>
    </w:p>
    <w:p>
      <w:pPr>
        <w:spacing w:line="130" w:lineRule="exact" w:before="1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3-2.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Fabric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Initiator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AXI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spacing w:line="120" w:lineRule="exact" w:before="1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5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DDR_AXI_S_WREADY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DDR_AXI_S_BID[3:0]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DDR_AXI_S_BRESP[1:0]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DDR_AXI_S_B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DDR_AXI_S_RID[3:0]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tag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DDR_AXI_S_RRESP[1:0]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DDR_AXI_S_RD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A[63:0]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DDR_AXI_S_RLAST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last</w:t>
            </w:r>
          </w:p>
          <w:p>
            <w:pPr>
              <w:pStyle w:val="TableParagraph"/>
              <w:spacing w:line="255" w:lineRule="auto" w:before="13"/>
              <w:ind w:left="59" w:right="1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burst.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WLEN[3:0]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WBURST[1:0]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WLOCK[1:0]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provides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additional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information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about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atomic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characteristics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DDR_AXI_S_WID[3:0]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tag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DDR_AXI_S_WD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A[63:0]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DDR_AXI_S_WSTRB[7:0]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strobes</w:t>
            </w:r>
          </w:p>
        </w:tc>
      </w:tr>
    </w:tbl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pgSz w:w="12240" w:h="15840"/>
          <w:pgMar w:header="431" w:footer="504" w:top="1280" w:bottom="700" w:left="620" w:right="980"/>
        </w:sectPr>
      </w:pPr>
    </w:p>
    <w:p>
      <w:pPr>
        <w:spacing w:line="150" w:lineRule="exact" w:before="4"/>
        <w:rPr>
          <w:sz w:val="15"/>
          <w:szCs w:val="15"/>
        </w:rPr>
      </w:pPr>
      <w:r>
        <w:rPr/>
        <w:pict>
          <v:group style="position:absolute;margin-left:76.535439pt;margin-top:67.342522pt;width:473.38583pt;height:.1pt;mso-position-horizontal-relative:page;mso-position-vertical-relative:page;z-index:-2831" coordorigin="1531,1347" coordsize="9468,2">
            <v:shape style="position:absolute;left:1531;top:1347;width:9468;height:2" coordorigin="1531,1347" coordsize="9468,0" path="m1531,1347l10998,1347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6.535439pt;margin-top:752.815002pt;width:473.38583pt;height:.1pt;mso-position-horizontal-relative:page;mso-position-vertical-relative:page;z-index:-2830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225" w:hRule="exact"/>
        </w:trPr>
        <w:tc>
          <w:tcPr>
            <w:tcW w:w="9349" w:type="dxa"/>
            <w:gridSpan w:val="3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  <w:shd w:val="clear" w:color="auto" w:fill="D2D2D2"/>
          </w:tcPr>
          <w:p>
            <w:pPr>
              <w:pStyle w:val="TableParagraph"/>
              <w:spacing w:line="200" w:lineRule="exact"/>
              <w:ind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...........continued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45" w:hRule="exact"/>
        </w:trPr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DDR_AXI_S_WLAST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last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DDR_AXI_S_W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DDR_AXI_S_BREADY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DDR_AXI_S_ARLEN[3:0]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DDR_AXI_S_ARBURST[1:0]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DDR_AXI_S_ARLOCK[1:0]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DDR_AXI_S_A</w:t>
            </w: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DDR_AXI_S_RREADY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DDR_AXI_S_CORE_RESET_N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global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reset</w:t>
            </w:r>
          </w:p>
        </w:tc>
      </w:tr>
      <w:tr>
        <w:trPr>
          <w:trHeight w:val="3554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DDR_AXI_S_RMW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line="255" w:lineRule="auto" w:before="53"/>
              <w:ind w:left="59" w:right="74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whether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64-bit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lane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are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beats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AXI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  <w:p>
            <w:pPr>
              <w:pStyle w:val="TableParagraph"/>
              <w:spacing w:line="255" w:lineRule="auto" w:before="40"/>
              <w:ind w:left="315" w:right="89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0: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beats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are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controller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must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default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commands</w:t>
            </w:r>
          </w:p>
          <w:p>
            <w:pPr>
              <w:pStyle w:val="TableParagraph"/>
              <w:spacing w:line="255" w:lineRule="auto" w:before="40"/>
              <w:ind w:left="315" w:right="239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1: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some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are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invalid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controller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must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default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RMW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commands</w:t>
            </w:r>
          </w:p>
          <w:p>
            <w:pPr>
              <w:pStyle w:val="TableParagraph"/>
              <w:spacing w:line="100" w:lineRule="exact" w:before="8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TableParagraph"/>
              <w:spacing w:line="255" w:lineRule="auto"/>
              <w:ind w:left="59" w:right="74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classed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AXI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channel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sideband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with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signal.</w:t>
            </w:r>
          </w:p>
          <w:p>
            <w:pPr>
              <w:pStyle w:val="TableParagraph"/>
              <w:spacing w:line="100" w:lineRule="exact" w:before="8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TableParagraph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used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ECC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enabled.</w:t>
            </w:r>
          </w:p>
        </w:tc>
      </w:tr>
    </w:tbl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7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3.3. Fabric ​Initiator AHB0 Bus Interfac" w:id="65"/>
      <w:bookmarkEnd w:id="65"/>
      <w:r>
        <w:rPr/>
      </w:r>
      <w:bookmarkStart w:name="_bookmark25" w:id="66"/>
      <w:bookmarkEnd w:id="66"/>
      <w:r>
        <w:rPr/>
      </w:r>
      <w:bookmarkStart w:name="_bookmark25" w:id="67"/>
      <w:bookmarkEnd w:id="67"/>
      <w:r>
        <w:rPr>
          <w:spacing w:val="0"/>
          <w:w w:val="100"/>
        </w:rPr>
        <w:t>Fabric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Initiator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AHB0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56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Fabric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Initiator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AHB0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signals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table.</w:t>
      </w:r>
    </w:p>
    <w:p>
      <w:pPr>
        <w:spacing w:line="130" w:lineRule="exact" w:before="1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Heading4"/>
        <w:ind w:right="56"/>
        <w:jc w:val="left"/>
        <w:rPr>
          <w:b w:val="0"/>
          <w:bCs w:val="0"/>
        </w:rPr>
      </w:pP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3-3.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Fabric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Initiator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AHB0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spacing w:line="120" w:lineRule="exact" w:before="1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5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127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DDR_AHB0_SHREADYOUT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  <w:p>
            <w:pPr>
              <w:pStyle w:val="TableParagraph"/>
              <w:spacing w:line="255" w:lineRule="auto" w:before="13"/>
              <w:ind w:left="59" w:right="23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accept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valid.</w:t>
            </w:r>
          </w:p>
        </w:tc>
      </w:tr>
    </w:tbl>
    <w:p>
      <w:pPr>
        <w:spacing w:after="0" w:line="255" w:lineRule="auto"/>
        <w:jc w:val="left"/>
        <w:rPr>
          <w:rFonts w:ascii="Arial" w:hAnsi="Arial" w:cs="Arial" w:eastAsia="Arial"/>
          <w:sz w:val="18"/>
          <w:szCs w:val="18"/>
        </w:rPr>
        <w:sectPr>
          <w:pgSz w:w="12240" w:h="15840"/>
          <w:pgMar w:header="431" w:footer="504" w:top="1280" w:bottom="700" w:left="620" w:right="1100"/>
        </w:sectPr>
      </w:pPr>
    </w:p>
    <w:p>
      <w:pPr>
        <w:spacing w:line="150" w:lineRule="exact" w:before="4"/>
        <w:rPr>
          <w:sz w:val="15"/>
          <w:szCs w:val="15"/>
        </w:rPr>
      </w:pPr>
      <w:r>
        <w:rPr/>
        <w:pict>
          <v:group style="position:absolute;margin-left:76.535439pt;margin-top:67.342522pt;width:473.38583pt;height:.1pt;mso-position-horizontal-relative:page;mso-position-vertical-relative:page;z-index:-2829" coordorigin="1531,1347" coordsize="9468,2">
            <v:shape style="position:absolute;left:1531;top:1347;width:9468;height:2" coordorigin="1531,1347" coordsize="9468,0" path="m1531,1347l10998,1347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6.535439pt;margin-top:752.815002pt;width:473.38583pt;height:.1pt;mso-position-horizontal-relative:page;mso-position-vertical-relative:page;z-index:-2828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tbl>
      <w:tblPr>
        <w:tblW w:w="0" w:type="auto"/>
        <w:jc w:val="left"/>
        <w:tblInd w:w="18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225" w:hRule="exact"/>
        </w:trPr>
        <w:tc>
          <w:tcPr>
            <w:tcW w:w="9349" w:type="dxa"/>
            <w:gridSpan w:val="3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  <w:shd w:val="clear" w:color="auto" w:fill="D2D2D2"/>
          </w:tcPr>
          <w:p>
            <w:pPr>
              <w:pStyle w:val="TableParagraph"/>
              <w:spacing w:line="200" w:lineRule="exact"/>
              <w:ind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...........continued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45" w:hRule="exact"/>
        </w:trPr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19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DDR_AHB0_SHRESP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status</w:t>
            </w:r>
          </w:p>
          <w:p>
            <w:pPr>
              <w:pStyle w:val="TableParagraph"/>
              <w:spacing w:line="255" w:lineRule="auto" w:before="13"/>
              <w:ind w:left="59" w:right="51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driven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completed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with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errors.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driven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</w:p>
          <w:p>
            <w:pPr>
              <w:pStyle w:val="TableParagraph"/>
              <w:spacing w:line="255" w:lineRule="auto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completed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successfull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DDR_AHB0_SHRD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initiato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DDR_AHB0_SHSEL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select</w:t>
            </w:r>
          </w:p>
          <w:p>
            <w:pPr>
              <w:pStyle w:val="TableParagraph"/>
              <w:spacing w:line="255" w:lineRule="auto" w:before="13"/>
              <w:ind w:left="59" w:right="12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asserted,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currently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selected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bus.</w:t>
            </w:r>
          </w:p>
        </w:tc>
      </w:tr>
      <w:tr>
        <w:trPr>
          <w:trHeight w:val="61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  <w:p>
            <w:pPr>
              <w:pStyle w:val="TableParagraph"/>
              <w:spacing w:before="1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interface.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DDR_AHB0_SHBURST[2:0]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  <w:p>
            <w:pPr>
              <w:pStyle w:val="TableParagraph"/>
              <w:spacing w:line="255" w:lineRule="auto" w:before="1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(8,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16,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32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only).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DDR_AHB0_SHTRANS[1:0]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DDR_AHB0_SHMASTLOCK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asserted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part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127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DDR_AHB0_SHWRITE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</w:p>
          <w:p>
            <w:pPr>
              <w:pStyle w:val="TableParagraph"/>
              <w:spacing w:line="255" w:lineRule="auto" w:before="13"/>
              <w:ind w:left="59" w:right="3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DDR_AHB0_S_HREADY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  <w:p>
            <w:pPr>
              <w:pStyle w:val="TableParagraph"/>
              <w:spacing w:line="255" w:lineRule="auto" w:before="13"/>
              <w:ind w:left="59" w:right="2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accept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new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DDR_AHB0_S_HWD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initiator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MDDR.</w:t>
            </w:r>
          </w:p>
        </w:tc>
      </w:tr>
      <w:tr>
        <w:trPr>
          <w:trHeight w:val="127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DDR_AHB1_SHREADYOUT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1565"/>
              <w:jc w:val="both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  <w:p>
            <w:pPr>
              <w:pStyle w:val="TableParagraph"/>
              <w:spacing w:line="255" w:lineRule="auto" w:before="13"/>
              <w:ind w:left="59" w:right="285"/>
              <w:jc w:val="both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accept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valid.</w:t>
            </w:r>
          </w:p>
        </w:tc>
      </w:tr>
    </w:tbl>
    <w:p>
      <w:pPr>
        <w:spacing w:after="0" w:line="255" w:lineRule="auto"/>
        <w:jc w:val="both"/>
        <w:rPr>
          <w:rFonts w:ascii="Arial" w:hAnsi="Arial" w:cs="Arial" w:eastAsia="Arial"/>
          <w:sz w:val="18"/>
          <w:szCs w:val="18"/>
        </w:rPr>
        <w:sectPr>
          <w:pgSz w:w="12240" w:h="15840"/>
          <w:pgMar w:header="431" w:footer="504" w:top="1280" w:bottom="700" w:left="1400" w:right="1100"/>
        </w:sectPr>
      </w:pPr>
    </w:p>
    <w:p>
      <w:pPr>
        <w:spacing w:line="150" w:lineRule="exact" w:before="4"/>
        <w:rPr>
          <w:sz w:val="15"/>
          <w:szCs w:val="15"/>
        </w:rPr>
      </w:pPr>
      <w:r>
        <w:rPr/>
        <w:pict>
          <v:group style="position:absolute;margin-left:76.535439pt;margin-top:67.342522pt;width:473.38583pt;height:.1pt;mso-position-horizontal-relative:page;mso-position-vertical-relative:page;z-index:-2827" coordorigin="1531,1347" coordsize="9468,2">
            <v:shape style="position:absolute;left:1531;top:1347;width:9468;height:2" coordorigin="1531,1347" coordsize="9468,0" path="m1531,1347l10998,1347e" filled="f" stroked="t" strokeweight="1pt" strokecolor="#000000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225" w:hRule="exact"/>
        </w:trPr>
        <w:tc>
          <w:tcPr>
            <w:tcW w:w="9349" w:type="dxa"/>
            <w:gridSpan w:val="3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  <w:shd w:val="clear" w:color="auto" w:fill="D2D2D2"/>
          </w:tcPr>
          <w:p>
            <w:pPr>
              <w:pStyle w:val="TableParagraph"/>
              <w:spacing w:line="200" w:lineRule="exact"/>
              <w:ind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...........continued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45" w:hRule="exact"/>
        </w:trPr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19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DDR_AHB1_SHRESP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status</w:t>
            </w:r>
          </w:p>
          <w:p>
            <w:pPr>
              <w:pStyle w:val="TableParagraph"/>
              <w:spacing w:line="255" w:lineRule="auto" w:before="13"/>
              <w:ind w:left="59" w:right="51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driven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completed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with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errors.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driven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</w:p>
          <w:p>
            <w:pPr>
              <w:pStyle w:val="TableParagraph"/>
              <w:spacing w:line="255" w:lineRule="auto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completed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successfull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DDR_AHB1_SHRD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initiato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DDR_AHB1_SHSEL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select</w:t>
            </w:r>
          </w:p>
          <w:p>
            <w:pPr>
              <w:pStyle w:val="TableParagraph"/>
              <w:spacing w:line="255" w:lineRule="auto" w:before="13"/>
              <w:ind w:left="59" w:right="12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asserted,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currently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selected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target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bus.</w:t>
            </w:r>
          </w:p>
        </w:tc>
      </w:tr>
      <w:tr>
        <w:trPr>
          <w:trHeight w:val="61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  <w:p>
            <w:pPr>
              <w:pStyle w:val="TableParagraph"/>
              <w:spacing w:before="1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interface.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DDR_AHB1_SHBURST[2:0]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  <w:p>
            <w:pPr>
              <w:pStyle w:val="TableParagraph"/>
              <w:spacing w:line="255" w:lineRule="auto" w:before="1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(8,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16,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32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only).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DDR_AHB1_SHTRANS[1:0]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DDR_AHB1_SHMASTLOCK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asserted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part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127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DDR_AHB1_SHWRITE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</w:p>
          <w:p>
            <w:pPr>
              <w:pStyle w:val="TableParagraph"/>
              <w:spacing w:line="255" w:lineRule="auto" w:before="13"/>
              <w:ind w:left="59" w:right="3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  <w:p>
            <w:pPr>
              <w:pStyle w:val="TableParagraph"/>
              <w:spacing w:line="255" w:lineRule="auto" w:before="13"/>
              <w:ind w:left="59" w:right="2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accept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new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DDR_AHB1_SHWD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initiator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MDDR.</w:t>
            </w:r>
          </w:p>
        </w:tc>
      </w:tr>
    </w:tbl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7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bookmarkStart w:name="3.4. Soft Memory Controller Mode AXI Bus" w:id="68"/>
      <w:bookmarkEnd w:id="68"/>
      <w:r>
        <w:rPr/>
      </w:r>
      <w:bookmarkStart w:name="_bookmark26" w:id="69"/>
      <w:bookmarkEnd w:id="69"/>
      <w:r>
        <w:rPr/>
      </w:r>
      <w:bookmarkStart w:name="_bookmark26" w:id="70"/>
      <w:bookmarkEnd w:id="70"/>
      <w:r>
        <w:rPr>
          <w:spacing w:val="0"/>
          <w:w w:val="100"/>
        </w:rPr>
        <w:t>Soft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Controller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Mode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AXI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56"/>
        <w:jc w:val="left"/>
      </w:pPr>
      <w:r>
        <w:rPr/>
        <w:pict>
          <v:group style="position:absolute;margin-left:76.535439pt;margin-top:88.03064pt;width:473.38583pt;height:.1pt;mso-position-horizontal-relative:page;mso-position-vertical-relative:paragraph;z-index:-2826" coordorigin="1531,1761" coordsize="9468,2">
            <v:shape style="position:absolute;left:1531;top:1761;width:9468;height:2" coordorigin="1531,1761" coordsize="9468,0" path="m1531,1761l10998,1761e" filled="f" stroked="t" strokeweight="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Soft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AXI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signals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table.</w:t>
      </w:r>
    </w:p>
    <w:p>
      <w:pPr>
        <w:spacing w:after="0"/>
        <w:jc w:val="left"/>
        <w:sectPr>
          <w:pgSz w:w="12240" w:h="15840"/>
          <w:pgMar w:header="431" w:footer="504" w:top="1280" w:bottom="700" w:left="620" w:right="1100"/>
        </w:sectPr>
      </w:pPr>
    </w:p>
    <w:p>
      <w:pPr>
        <w:spacing w:line="160" w:lineRule="exact" w:before="2"/>
        <w:rPr>
          <w:sz w:val="16"/>
          <w:szCs w:val="16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24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pStyle w:val="Heading4"/>
        <w:ind w:left="187" w:right="381"/>
        <w:jc w:val="left"/>
        <w:rPr>
          <w:b w:val="0"/>
          <w:bCs w:val="0"/>
        </w:rPr>
      </w:pPr>
      <w:r>
        <w:rPr/>
        <w:pict>
          <v:group style="position:absolute;margin-left:76.535439pt;margin-top:-5.091806pt;width:473.38583pt;height:.1pt;mso-position-horizontal-relative:page;mso-position-vertical-relative:paragraph;z-index:-2825" coordorigin="1531,-102" coordsize="9468,2">
            <v:shape style="position:absolute;left:1531;top:-102;width:9468;height:2" coordorigin="1531,-102" coordsize="9468,0" path="m1531,-102l10998,-102e" filled="f" stroked="t" strokeweight="1pt" strokecolor="#000000">
              <v:path arrowok="t"/>
            </v:shape>
            <w10:wrap type="none"/>
          </v:group>
        </w:pict>
      </w: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3-4.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Soft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Controller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Mode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AXI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/>
        <w:rPr>
          <w:sz w:val="13"/>
          <w:szCs w:val="13"/>
        </w:rPr>
      </w:pPr>
      <w:r>
        <w:rPr>
          <w:sz w:val="13"/>
          <w:szCs w:val="13"/>
        </w:rPr>
      </w:r>
    </w:p>
    <w:tbl>
      <w:tblPr>
        <w:tblW w:w="0" w:type="auto"/>
        <w:jc w:val="left"/>
        <w:tblInd w:w="18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5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SMC_AXI_M_WLAST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last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SMC_AXI_M_W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WLEN[3:0]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WBURST[1:0]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SMC_AXI_M_BREADY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SMC_AXI_M_WD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A[63:0]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</w:t>
            </w: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SMC_AXI_M_WID[3:0]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tag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SMC_AXI_M_WSTRB[7:0]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strobes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SMC_AXI_M_ARLEN[3:0]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SMC_AXI_M_ARBURST[1:0]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SMC_AXI_M_RREADY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WLOCK[1:0]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  <w:p>
            <w:pPr>
              <w:pStyle w:val="TableParagraph"/>
              <w:spacing w:line="255" w:lineRule="auto" w:before="1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provides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additional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information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about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atomic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characteristics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SMC_AXI_M_ARLOCK[1:0]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SMC_AXI_M_BID[3:0]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SMC_AXI_M_RID[3:0]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tag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SMC_AXI_M_RRESP[1:0]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SMC_AXI_M_BRESP[1:0]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7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SMC_AXI_M_RD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A[63:0]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SMC_AXI_M_WREADY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SMC_AXI_M_B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SMC_AXI_M_ARREADY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SMC_AXI_M_RLAST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last</w:t>
            </w:r>
          </w:p>
          <w:p>
            <w:pPr>
              <w:pStyle w:val="TableParagraph"/>
              <w:spacing w:line="255" w:lineRule="auto" w:before="13"/>
              <w:ind w:left="59" w:right="1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last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burst.</w:t>
            </w:r>
          </w:p>
        </w:tc>
      </w:tr>
    </w:tbl>
    <w:p>
      <w:pPr>
        <w:spacing w:after="0" w:line="255" w:lineRule="auto"/>
        <w:jc w:val="left"/>
        <w:rPr>
          <w:rFonts w:ascii="Arial" w:hAnsi="Arial" w:cs="Arial" w:eastAsia="Arial"/>
          <w:sz w:val="18"/>
          <w:szCs w:val="18"/>
        </w:rPr>
        <w:sectPr>
          <w:pgSz w:w="12240" w:h="15840"/>
          <w:pgMar w:header="431" w:footer="504" w:top="1280" w:bottom="700" w:left="1400" w:right="1100"/>
        </w:sectPr>
      </w:pPr>
    </w:p>
    <w:p>
      <w:pPr>
        <w:spacing w:line="150" w:lineRule="exact" w:before="4"/>
        <w:rPr>
          <w:sz w:val="15"/>
          <w:szCs w:val="15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22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225" w:hRule="exact"/>
        </w:trPr>
        <w:tc>
          <w:tcPr>
            <w:tcW w:w="9349" w:type="dxa"/>
            <w:gridSpan w:val="3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  <w:shd w:val="clear" w:color="auto" w:fill="D2D2D2"/>
          </w:tcPr>
          <w:p>
            <w:pPr>
              <w:pStyle w:val="TableParagraph"/>
              <w:spacing w:line="200" w:lineRule="exact"/>
              <w:ind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...........continued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45" w:hRule="exact"/>
        </w:trPr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SMC_AXI_M_</w:t>
            </w: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ALID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valid</w:t>
            </w:r>
          </w:p>
        </w:tc>
      </w:tr>
    </w:tbl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numPr>
          <w:ilvl w:val="1"/>
          <w:numId w:val="7"/>
        </w:numPr>
        <w:tabs>
          <w:tab w:pos="967" w:val="left" w:leader="none"/>
        </w:tabs>
        <w:spacing w:before="69"/>
        <w:ind w:left="967" w:right="0" w:hanging="851"/>
        <w:jc w:val="left"/>
        <w:rPr>
          <w:b w:val="0"/>
          <w:bCs w:val="0"/>
        </w:rPr>
      </w:pPr>
      <w:r>
        <w:rPr/>
        <w:pict>
          <v:group style="position:absolute;margin-left:76.535439pt;margin-top:-73.192101pt;width:473.38583pt;height:.1pt;mso-position-horizontal-relative:page;mso-position-vertical-relative:paragraph;z-index:-2823" coordorigin="1531,-1464" coordsize="9468,2">
            <v:shape style="position:absolute;left:1531;top:-1464;width:9468;height:2" coordorigin="1531,-1464" coordsize="9468,0" path="m1531,-1464l10998,-1464e" filled="f" stroked="t" strokeweight="1pt" strokecolor="#000000">
              <v:path arrowok="t"/>
            </v:shape>
            <w10:wrap type="none"/>
          </v:group>
        </w:pict>
      </w:r>
      <w:bookmarkStart w:name="3.5. Soft Memory Controller Mode AHB0 Bu" w:id="71"/>
      <w:bookmarkEnd w:id="71"/>
      <w:r>
        <w:rPr/>
      </w:r>
      <w:bookmarkStart w:name="_bookmark27" w:id="72"/>
      <w:bookmarkEnd w:id="72"/>
      <w:r>
        <w:rPr/>
      </w:r>
      <w:bookmarkStart w:name="_bookmark27" w:id="73"/>
      <w:bookmarkEnd w:id="73"/>
      <w:r>
        <w:rPr>
          <w:spacing w:val="0"/>
          <w:w w:val="100"/>
        </w:rPr>
        <w:t>Soft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Controller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Mode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AHB0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63"/>
        <w:ind w:left="967" w:right="0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Soft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Controller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AHB0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ports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signals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table.</w:t>
      </w:r>
    </w:p>
    <w:p>
      <w:pPr>
        <w:spacing w:line="130" w:lineRule="exact" w:before="1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3-5.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Soft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Memory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Controller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Mode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AHB0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Bus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Interface</w:t>
      </w:r>
      <w:r>
        <w:rPr>
          <w:b w:val="0"/>
          <w:bCs w:val="0"/>
          <w:spacing w:val="0"/>
          <w:w w:val="100"/>
        </w:rPr>
      </w:r>
    </w:p>
    <w:p>
      <w:pPr>
        <w:spacing w:line="120" w:lineRule="exact" w:before="1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5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Port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Name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Direction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48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350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SMC_AHB_M_HBURST[1:0]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burst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length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SMC_AHB_M_HTRANS[1:0]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</w:p>
          <w:p>
            <w:pPr>
              <w:pStyle w:val="TableParagraph"/>
              <w:spacing w:line="255" w:lineRule="auto" w:before="13"/>
              <w:ind w:left="59" w:right="124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type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SMC_AHB_M_HMASTLOCK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</w:t>
            </w:r>
          </w:p>
          <w:p>
            <w:pPr>
              <w:pStyle w:val="TableParagraph"/>
              <w:spacing w:line="255" w:lineRule="auto" w:before="13"/>
              <w:ind w:left="59" w:right="21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asserted,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part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locked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  <w:tr>
        <w:trPr>
          <w:trHeight w:val="127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SMC_AHB_M_HWRITE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</w:p>
          <w:p>
            <w:pPr>
              <w:pStyle w:val="TableParagraph"/>
              <w:spacing w:line="255" w:lineRule="auto" w:before="13"/>
              <w:ind w:left="59" w:right="3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read.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SMC_AHB_M_HSIZE[1:0]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</w:p>
          <w:p>
            <w:pPr>
              <w:pStyle w:val="TableParagraph"/>
              <w:spacing w:line="255" w:lineRule="auto" w:before="1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size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current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transfer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(8,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16,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32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only).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SMC_AHB_M_HWD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  <w:p>
            <w:pPr>
              <w:pStyle w:val="TableParagraph"/>
              <w:spacing w:line="255" w:lineRule="auto" w:before="13"/>
              <w:ind w:left="59" w:right="248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rite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initiator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Soft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Memory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Controlle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61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SMC_AHB_M_HADDR[31:0]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</w:p>
          <w:p>
            <w:pPr>
              <w:pStyle w:val="TableParagraph"/>
              <w:spacing w:before="1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Byte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address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interface.</w:t>
            </w:r>
          </w:p>
        </w:tc>
      </w:tr>
      <w:tr>
        <w:trPr>
          <w:trHeight w:val="19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SMC_AHB_M_HRESP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response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status</w:t>
            </w:r>
          </w:p>
          <w:p>
            <w:pPr>
              <w:pStyle w:val="TableParagraph"/>
              <w:spacing w:line="255" w:lineRule="auto" w:before="13"/>
              <w:ind w:left="59" w:right="515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driven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completed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with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errors.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driven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low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</w:p>
          <w:p>
            <w:pPr>
              <w:pStyle w:val="TableParagraph"/>
              <w:spacing w:line="255" w:lineRule="auto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completed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successfull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105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SMC_AHB_M_HRD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A[31:0]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1765"/>
              <w:jc w:val="both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</w:p>
          <w:p>
            <w:pPr>
              <w:pStyle w:val="TableParagraph"/>
              <w:spacing w:line="255" w:lineRule="auto" w:before="13"/>
              <w:ind w:left="59" w:right="625"/>
              <w:jc w:val="both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data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fabric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Soft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Memory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Controller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MSS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initiato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</w:p>
        </w:tc>
      </w:tr>
      <w:tr>
        <w:trPr>
          <w:trHeight w:val="838" w:hRule="exact"/>
        </w:trPr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SMC_AHB_M_HREADY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</w:p>
        </w:tc>
        <w:tc>
          <w:tcPr>
            <w:tcW w:w="3116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D8D8D8"/>
          </w:tcPr>
          <w:p>
            <w:pPr>
              <w:pStyle w:val="TableParagraph"/>
              <w:spacing w:before="53"/>
              <w:ind w:left="59" w:right="7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</w:p>
          <w:p>
            <w:pPr>
              <w:pStyle w:val="TableParagraph"/>
              <w:spacing w:line="255" w:lineRule="auto" w:before="13"/>
              <w:ind w:left="59" w:right="224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High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indicates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AHBL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ready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accept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new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transaction.</w:t>
            </w:r>
          </w:p>
        </w:tc>
      </w:tr>
    </w:tbl>
    <w:p>
      <w:pPr>
        <w:spacing w:after="0" w:line="255" w:lineRule="auto"/>
        <w:jc w:val="left"/>
        <w:rPr>
          <w:rFonts w:ascii="Arial" w:hAnsi="Arial" w:cs="Arial" w:eastAsia="Arial"/>
          <w:sz w:val="18"/>
          <w:szCs w:val="18"/>
        </w:rPr>
        <w:sectPr>
          <w:pgSz w:w="12240" w:h="15840"/>
          <w:pgMar w:header="431" w:footer="504" w:top="1280" w:bottom="700" w:left="620" w:right="1100"/>
        </w:sectPr>
      </w:pPr>
    </w:p>
    <w:p>
      <w:pPr>
        <w:spacing w:before="46"/>
        <w:ind w:left="0" w:right="141" w:firstLine="0"/>
        <w:jc w:val="righ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75.285439pt;margin-top:22.59882pt;width:475.88583pt;height:6pt;mso-position-horizontal-relative:page;mso-position-vertical-relative:paragraph;z-index:-2821" coordorigin="1506,452" coordsize="9518,120">
            <v:group style="position:absolute;left:1531;top:477;width:9468;height:2" coordorigin="1531,477" coordsize="9468,2">
              <v:shape style="position:absolute;left:1531;top:477;width:9468;height:2" coordorigin="1531,477" coordsize="9468,0" path="m1531,477l10998,477e" filled="f" stroked="t" strokeweight="2.5pt" strokecolor="#000000">
                <v:path arrowok="t"/>
              </v:shape>
            </v:group>
            <v:group style="position:absolute;left:1531;top:562;width:9468;height:2" coordorigin="1531,562" coordsize="9468,2">
              <v:shape style="position:absolute;left:1531;top:562;width:9468;height:2" coordorigin="1531,562" coordsize="9468,0" path="m1531,562l10998,562e" filled="f" stroked="t" strokeweight="1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6.535439pt;margin-top:752.815002pt;width:473.38583pt;height:.1pt;mso-position-horizontal-relative:page;mso-position-vertical-relative:page;z-index:-2820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24"/>
          <w:szCs w:val="24"/>
        </w:rPr>
        <w:t>Revision</w:t>
      </w:r>
      <w:r>
        <w:rPr>
          <w:rFonts w:ascii="Arial" w:hAnsi="Arial" w:cs="Arial" w:eastAsia="Arial"/>
          <w:b/>
          <w:bCs/>
          <w:spacing w:val="0"/>
          <w:w w:val="100"/>
          <w:sz w:val="24"/>
          <w:szCs w:val="2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4"/>
          <w:szCs w:val="24"/>
        </w:rPr>
        <w:t>History</w:t>
      </w:r>
      <w:r>
        <w:rPr>
          <w:rFonts w:ascii="Arial" w:hAnsi="Arial" w:cs="Arial" w:eastAsia="Arial"/>
          <w:b w:val="0"/>
          <w:bCs w:val="0"/>
          <w:spacing w:val="0"/>
          <w:w w:val="100"/>
          <w:sz w:val="24"/>
          <w:szCs w:val="24"/>
        </w:rPr>
      </w: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0"/>
          <w:numId w:val="7"/>
        </w:numPr>
        <w:tabs>
          <w:tab w:pos="967" w:val="left" w:leader="none"/>
        </w:tabs>
        <w:spacing w:before="64"/>
        <w:ind w:left="967" w:right="0" w:hanging="851"/>
        <w:jc w:val="left"/>
        <w:rPr>
          <w:b w:val="0"/>
          <w:bCs w:val="0"/>
        </w:rPr>
      </w:pPr>
      <w:bookmarkStart w:name="4. Revision History" w:id="74"/>
      <w:bookmarkEnd w:id="74"/>
      <w:r>
        <w:rPr/>
      </w:r>
      <w:bookmarkStart w:name="_bookmark28" w:id="75"/>
      <w:bookmarkEnd w:id="75"/>
      <w:r>
        <w:rPr/>
      </w:r>
      <w:bookmarkStart w:name="_bookmark28" w:id="76"/>
      <w:bookmarkEnd w:id="76"/>
      <w:r>
        <w:rPr>
          <w:spacing w:val="0"/>
          <w:w w:val="100"/>
        </w:rPr>
        <w:t>Revision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History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3"/>
        <w:ind w:left="967" w:right="778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revision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history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describes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implemented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document.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revision,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starting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current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publication.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>
          <w:spacing w:val="-14"/>
          <w:w w:val="100"/>
        </w:rPr>
        <w:t>T</w:t>
      </w:r>
      <w:r>
        <w:rPr>
          <w:spacing w:val="0"/>
          <w:w w:val="100"/>
        </w:rPr>
        <w:t>able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4-1.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Revision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History</w:t>
      </w:r>
      <w:r>
        <w:rPr>
          <w:b w:val="0"/>
          <w:bCs w:val="0"/>
          <w:spacing w:val="0"/>
          <w:w w:val="100"/>
        </w:rPr>
      </w:r>
    </w:p>
    <w:p>
      <w:pPr>
        <w:spacing w:line="120" w:lineRule="exact" w:before="5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0" w:type="auto"/>
        <w:jc w:val="left"/>
        <w:tblInd w:w="96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50" w:hRule="exact"/>
        </w:trPr>
        <w:tc>
          <w:tcPr>
            <w:tcW w:w="1588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Revision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1291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Date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6469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8"/>
                <w:szCs w:val="18"/>
              </w:rPr>
              <w:t>Description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1958" w:hRule="exact"/>
        </w:trPr>
        <w:tc>
          <w:tcPr>
            <w:tcW w:w="1588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</w:p>
        </w:tc>
        <w:tc>
          <w:tcPr>
            <w:tcW w:w="1291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12/2022</w:t>
            </w:r>
          </w:p>
        </w:tc>
        <w:tc>
          <w:tcPr>
            <w:tcW w:w="6469" w:type="dxa"/>
            <w:tcBorders>
              <w:top w:val="single" w:sz="4" w:space="0" w:color="A6A9AB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F2F2F2"/>
          </w:tcPr>
          <w:p>
            <w:pPr>
              <w:pStyle w:val="TableParagraph"/>
              <w:spacing w:before="53"/>
              <w:ind w:left="5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following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list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changes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revision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of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document:</w:t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56" w:val="left" w:leader="none"/>
              </w:tabs>
              <w:spacing w:before="53"/>
              <w:ind w:left="456" w:right="0" w:hanging="25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document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migrated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Microchip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template.</w:t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56" w:val="left" w:leader="none"/>
              </w:tabs>
              <w:spacing w:before="53"/>
              <w:ind w:left="456" w:right="0" w:hanging="25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document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number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was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updated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DS50003458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from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50200377.</w:t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56" w:val="left" w:leader="none"/>
              </w:tabs>
              <w:spacing w:before="53"/>
              <w:ind w:left="456" w:right="0" w:hanging="25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Updated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following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screenshots:</w:t>
            </w:r>
          </w:p>
          <w:p>
            <w:pPr>
              <w:pStyle w:val="ListParagraph"/>
              <w:numPr>
                <w:ilvl w:val="1"/>
                <w:numId w:val="8"/>
              </w:numPr>
              <w:tabs>
                <w:tab w:pos="853" w:val="left" w:leader="none"/>
              </w:tabs>
              <w:spacing w:before="53"/>
              <w:ind w:left="853" w:right="0" w:hanging="25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hyperlink w:history="true" w:anchor="_bookmark11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Figure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2-1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 </w:t>
            </w:r>
            <w:hyperlink w:history="true" w:anchor="_bookmark12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Figure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2-2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 </w:t>
            </w:r>
            <w:hyperlink w:history="true" w:anchor="_bookmark13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Figure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2-3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 </w:t>
            </w:r>
            <w:hyperlink w:history="true" w:anchor="_bookmark10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2.1.2.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Memory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Initialization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.</w:t>
            </w:r>
          </w:p>
          <w:p>
            <w:pPr>
              <w:pStyle w:val="ListParagraph"/>
              <w:numPr>
                <w:ilvl w:val="1"/>
                <w:numId w:val="8"/>
              </w:numPr>
              <w:tabs>
                <w:tab w:pos="853" w:val="left" w:leader="none"/>
              </w:tabs>
              <w:spacing w:before="53"/>
              <w:ind w:left="853" w:right="0" w:hanging="25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hyperlink w:history="true" w:anchor="_bookmark15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Figure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2-4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 </w:t>
            </w:r>
            <w:hyperlink w:history="true" w:anchor="_bookmark14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2.1.3.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5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Memory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-7"/>
                  <w:w w:val="100"/>
                  <w:sz w:val="18"/>
                  <w:szCs w:val="18"/>
                </w:rPr>
                <w:t>T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iming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.</w:t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56" w:val="left" w:leader="none"/>
              </w:tabs>
              <w:spacing w:before="53"/>
              <w:ind w:left="456" w:right="0" w:hanging="256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Added: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Note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hyperlink w:history="true" w:anchor="_bookmark14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2.1.3.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5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Memory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 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-7"/>
                  <w:w w:val="100"/>
                  <w:sz w:val="18"/>
                  <w:szCs w:val="18"/>
                </w:rPr>
                <w:t>T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8"/>
                  <w:szCs w:val="18"/>
                </w:rPr>
                <w:t>iming</w:t>
              </w:r>
            </w:hyperlink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8"/>
                <w:szCs w:val="18"/>
              </w:rPr>
              <w:t>.</w:t>
            </w:r>
          </w:p>
        </w:tc>
      </w:tr>
    </w:tbl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headerReference w:type="default" r:id="rId24"/>
          <w:pgSz w:w="12240" w:h="15840"/>
          <w:pgMar w:header="431" w:footer="504" w:top="780" w:bottom="700" w:left="620" w:right="1100"/>
        </w:sectPr>
      </w:pP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64"/>
        <w:ind w:right="0"/>
        <w:jc w:val="left"/>
        <w:rPr>
          <w:b w:val="0"/>
          <w:bCs w:val="0"/>
        </w:rPr>
      </w:pPr>
      <w:r>
        <w:rPr/>
        <w:pict>
          <v:group style="position:absolute;margin-left:75.285439pt;margin-top:-22.142294pt;width:475.88583pt;height:6pt;mso-position-horizontal-relative:page;mso-position-vertical-relative:paragraph;z-index:-2819" coordorigin="1506,-443" coordsize="9518,120">
            <v:group style="position:absolute;left:1531;top:-418;width:9468;height:2" coordorigin="1531,-418" coordsize="9468,2">
              <v:shape style="position:absolute;left:1531;top:-418;width:9468;height:2" coordorigin="1531,-418" coordsize="9468,0" path="m1531,-418l10998,-418e" filled="f" stroked="t" strokeweight="2.5pt" strokecolor="#000000">
                <v:path arrowok="t"/>
              </v:shape>
            </v:group>
            <v:group style="position:absolute;left:1531;top:-333;width:9468;height:2" coordorigin="1531,-333" coordsize="9468,2">
              <v:shape style="position:absolute;left:1531;top:-333;width:9468;height:2" coordorigin="1531,-333" coordsize="9468,0" path="m1531,-333l10998,-333e" filled="f" stroked="t" strokeweight="1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9.370079pt;margin-top:25.798656pt;width:467.43311pt;height:.1pt;mso-position-horizontal-relative:page;mso-position-vertical-relative:paragraph;z-index:-2817" coordorigin="1587,516" coordsize="9349,2">
            <v:shape style="position:absolute;left:1587;top:516;width:9349;height:2" coordorigin="1587,516" coordsize="9349,0" path="m10936,516l1587,516e" filled="f" stroked="t" strokeweight="1pt" strokecolor="#000000">
              <v:path arrowok="t"/>
            </v:shape>
            <w10:wrap type="none"/>
          </v:group>
        </w:pict>
      </w:r>
      <w:bookmarkStart w:name="Microchip FPGA Support" w:id="77"/>
      <w:bookmarkEnd w:id="77"/>
      <w:r>
        <w:rPr/>
      </w:r>
      <w:bookmarkStart w:name="_bookmark29" w:id="78"/>
      <w:bookmarkEnd w:id="78"/>
      <w:r>
        <w:rPr/>
      </w:r>
      <w:r>
        <w:rPr>
          <w:spacing w:val="0"/>
          <w:w w:val="100"/>
        </w:rPr>
        <w:t>Microchip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FPGA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</w:r>
    </w:p>
    <w:p>
      <w:pPr>
        <w:spacing w:line="180" w:lineRule="exact" w:before="3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="255" w:lineRule="auto" w:before="77"/>
        <w:ind w:right="799"/>
        <w:jc w:val="left"/>
      </w:pP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FPGA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group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backs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various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services,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including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Customer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Service,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Customer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Cente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website,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worldwide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Customers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suggested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visit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online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resources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prior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contacting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very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likely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their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queries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already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answered.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259"/>
        <w:jc w:val="left"/>
      </w:pPr>
      <w:r>
        <w:rPr>
          <w:b w:val="0"/>
          <w:bCs w:val="0"/>
          <w:spacing w:val="0"/>
          <w:w w:val="100"/>
        </w:rPr>
        <w:t>Contact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Center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through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website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hyperlink r:id="rId25">
        <w:r>
          <w:rPr>
            <w:b w:val="0"/>
            <w:bCs w:val="0"/>
            <w:color w:val="0000FF"/>
            <w:spacing w:val="0"/>
            <w:w w:val="100"/>
          </w:rPr>
          <w:t>ww</w:t>
        </w:r>
        <w:r>
          <w:rPr>
            <w:b w:val="0"/>
            <w:bCs w:val="0"/>
            <w:color w:val="0000FF"/>
            <w:spacing w:val="-10"/>
            <w:w w:val="100"/>
          </w:rPr>
          <w:t>w</w:t>
        </w:r>
        <w:r>
          <w:rPr>
            <w:b w:val="0"/>
            <w:bCs w:val="0"/>
            <w:color w:val="0000FF"/>
            <w:spacing w:val="0"/>
            <w:w w:val="100"/>
          </w:rPr>
          <w:t>.microchip.com/support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Mention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FPGA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Device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Part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numbe</w:t>
      </w:r>
      <w:r>
        <w:rPr>
          <w:b w:val="0"/>
          <w:bCs w:val="0"/>
          <w:color w:val="000000"/>
          <w:spacing w:val="-1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select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appropriate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case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categor</w:t>
      </w:r>
      <w:r>
        <w:rPr>
          <w:b w:val="0"/>
          <w:bCs w:val="0"/>
          <w:color w:val="000000"/>
          <w:spacing w:val="-14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upload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design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files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while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creating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technical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support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case.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0"/>
        <w:jc w:val="left"/>
      </w:pPr>
      <w:r>
        <w:rPr>
          <w:b w:val="0"/>
          <w:bCs w:val="0"/>
          <w:spacing w:val="0"/>
          <w:w w:val="100"/>
        </w:rPr>
        <w:t>Contact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Customer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Service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non-technical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such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pricing,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upgrades,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update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order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status,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authorization.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numPr>
          <w:ilvl w:val="0"/>
          <w:numId w:val="9"/>
        </w:numPr>
        <w:tabs>
          <w:tab w:pos="584" w:val="left" w:leader="none"/>
        </w:tabs>
        <w:ind w:left="58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From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North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America,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call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800.262.1060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</w:r>
    </w:p>
    <w:p>
      <w:pPr>
        <w:numPr>
          <w:ilvl w:val="0"/>
          <w:numId w:val="9"/>
        </w:numPr>
        <w:tabs>
          <w:tab w:pos="584" w:val="left" w:leader="none"/>
        </w:tabs>
        <w:spacing w:before="53"/>
        <w:ind w:left="58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From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rest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of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world,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call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650.318.4460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</w:r>
    </w:p>
    <w:p>
      <w:pPr>
        <w:numPr>
          <w:ilvl w:val="0"/>
          <w:numId w:val="9"/>
        </w:numPr>
        <w:tabs>
          <w:tab w:pos="584" w:val="left" w:leader="none"/>
        </w:tabs>
        <w:spacing w:before="53"/>
        <w:ind w:left="584" w:right="0" w:hanging="256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Fax,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from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anywhere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in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the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world,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650.318.8044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</w:r>
    </w:p>
    <w:p>
      <w:pPr>
        <w:spacing w:line="100" w:lineRule="exact" w:before="5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/>
        <w:pict>
          <v:group style="position:absolute;margin-left:79.370079pt;margin-top:22.59861pt;width:467.43311pt;height:.1pt;mso-position-horizontal-relative:page;mso-position-vertical-relative:paragraph;z-index:-2816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Microchip Information" w:id="79"/>
      <w:bookmarkEnd w:id="79"/>
      <w:r>
        <w:rPr/>
      </w:r>
      <w:bookmarkStart w:name="_bookmark30" w:id="80"/>
      <w:bookmarkEnd w:id="80"/>
      <w:r>
        <w:rPr/>
      </w:r>
      <w:r>
        <w:rPr>
          <w:spacing w:val="0"/>
          <w:w w:val="100"/>
        </w:rPr>
        <w:t>Microchip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</w:r>
    </w:p>
    <w:p>
      <w:pPr>
        <w:spacing w:line="160" w:lineRule="exact" w:before="1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64"/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5.798637pt;width:467.43311pt;height:.1pt;mso-position-horizontal-relative:page;mso-position-vertical-relative:paragraph;z-index:-2815" coordorigin="1587,516" coordsize="9349,2">
            <v:shape style="position:absolute;left:1587;top:516;width:9349;height:2" coordorigin="1587,516" coordsize="9349,0" path="m10936,516l1587,516e" filled="f" stroked="t" strokeweight="1pt" strokecolor="#000000">
              <v:path arrowok="t"/>
            </v:shape>
            <w10:wrap type="none"/>
          </v:group>
        </w:pict>
      </w:r>
      <w:bookmarkStart w:name="The Microchip Website" w:id="81"/>
      <w:bookmarkEnd w:id="81"/>
      <w:r>
        <w:rPr/>
      </w:r>
      <w:bookmarkStart w:name="_bookmark31" w:id="82"/>
      <w:bookmarkEnd w:id="82"/>
      <w:r>
        <w:rPr/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The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Microchip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-6"/>
          <w:w w:val="100"/>
          <w:sz w:val="28"/>
          <w:szCs w:val="28"/>
        </w:rPr>
        <w:t>W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ebsite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80" w:lineRule="exact" w:before="3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="255" w:lineRule="auto" w:before="77"/>
        <w:ind w:right="598"/>
        <w:jc w:val="left"/>
      </w:pP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provides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online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via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website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hyperlink r:id="rId26">
        <w:r>
          <w:rPr>
            <w:b w:val="0"/>
            <w:bCs w:val="0"/>
            <w:color w:val="0000FF"/>
            <w:spacing w:val="0"/>
            <w:w w:val="100"/>
          </w:rPr>
          <w:t>ww</w:t>
        </w:r>
        <w:r>
          <w:rPr>
            <w:b w:val="0"/>
            <w:bCs w:val="0"/>
            <w:color w:val="0000FF"/>
            <w:spacing w:val="-10"/>
            <w:w w:val="100"/>
          </w:rPr>
          <w:t>w</w:t>
        </w:r>
        <w:r>
          <w:rPr>
            <w:b w:val="0"/>
            <w:bCs w:val="0"/>
            <w:color w:val="0000FF"/>
            <w:spacing w:val="0"/>
            <w:w w:val="100"/>
          </w:rPr>
          <w:t>.microchip.com/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This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website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used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make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files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information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easily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available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customers.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Some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of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content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available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includes: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line="255" w:lineRule="auto"/>
        <w:ind w:left="584" w:right="409" w:hanging="256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Product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Support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sheets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errata,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sample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programs,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resources,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6"/>
          <w:w w:val="100"/>
        </w:rPr>
        <w:t>r</w:t>
      </w:r>
      <w:r>
        <w:rPr>
          <w:b w:val="0"/>
          <w:bCs w:val="0"/>
          <w:spacing w:val="-4"/>
          <w:w w:val="100"/>
        </w:rPr>
        <w:t>’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guides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hardware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documents,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latest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software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releases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archived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software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line="255" w:lineRule="auto" w:before="40"/>
        <w:ind w:left="584" w:right="1016" w:hanging="256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General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4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echnical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Support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Frequently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Asked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Questions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r>
        <w:rPr>
          <w:b w:val="0"/>
          <w:bCs w:val="0"/>
          <w:spacing w:val="-10"/>
          <w:w w:val="100"/>
        </w:rPr>
        <w:t>F</w:t>
      </w:r>
      <w:r>
        <w:rPr>
          <w:b w:val="0"/>
          <w:bCs w:val="0"/>
          <w:spacing w:val="0"/>
          <w:w w:val="100"/>
        </w:rPr>
        <w:t>AQs),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technical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requests,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online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discussion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groups,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partner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program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member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listing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line="255" w:lineRule="auto" w:before="40"/>
        <w:ind w:left="584" w:right="762" w:hanging="256"/>
        <w:jc w:val="left"/>
      </w:pPr>
      <w:r>
        <w:rPr>
          <w:rFonts w:ascii="Arial" w:hAnsi="Arial" w:cs="Arial" w:eastAsia="Arial"/>
          <w:b/>
          <w:bCs/>
          <w:spacing w:val="0"/>
          <w:w w:val="100"/>
        </w:rPr>
        <w:t>Business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of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Microchip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selector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ordering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guides,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latest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releases,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seminars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events,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listings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distributors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factory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representatives</w:t>
      </w:r>
    </w:p>
    <w:p>
      <w:pPr>
        <w:spacing w:line="280" w:lineRule="exact" w:before="13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2.59865pt;width:467.43311pt;height:.1pt;mso-position-horizontal-relative:page;mso-position-vertical-relative:paragraph;z-index:-2814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Product Change Notification Service" w:id="83"/>
      <w:bookmarkEnd w:id="83"/>
      <w:r>
        <w:rPr/>
      </w:r>
      <w:bookmarkStart w:name="_bookmark32" w:id="84"/>
      <w:bookmarkEnd w:id="84"/>
      <w:r>
        <w:rPr/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Product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Change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Notification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Service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80" w:lineRule="exact" w:before="3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="255" w:lineRule="auto" w:before="77"/>
        <w:ind w:right="159"/>
        <w:jc w:val="left"/>
      </w:pP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-4"/>
          <w:w w:val="100"/>
        </w:rPr>
        <w:t>’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notification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service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helps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keep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customers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current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Subscribers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receive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email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notification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whenever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changes,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updates,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revisions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errata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specified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family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development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tool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interest.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hyperlink r:id="rId27">
        <w:r>
          <w:rPr>
            <w:b w:val="0"/>
            <w:bCs w:val="0"/>
            <w:color w:val="0000FF"/>
            <w:spacing w:val="0"/>
            <w:w w:val="100"/>
          </w:rPr>
          <w:t>ww</w:t>
        </w:r>
        <w:r>
          <w:rPr>
            <w:b w:val="0"/>
            <w:bCs w:val="0"/>
            <w:color w:val="0000FF"/>
            <w:spacing w:val="-10"/>
            <w:w w:val="100"/>
          </w:rPr>
          <w:t>w</w:t>
        </w:r>
        <w:r>
          <w:rPr>
            <w:b w:val="0"/>
            <w:bCs w:val="0"/>
            <w:color w:val="0000FF"/>
            <w:spacing w:val="0"/>
            <w:w w:val="100"/>
          </w:rPr>
          <w:t>.microchip.com/pcn</w:t>
        </w:r>
        <w:r>
          <w:rPr>
            <w:b w:val="0"/>
            <w:bCs w:val="0"/>
            <w:color w:val="0000FF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0"/>
          <w:w w:val="100"/>
        </w:rPr>
        <w:t>and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follow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the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registration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instructions.</w:t>
      </w:r>
    </w:p>
    <w:p>
      <w:pPr>
        <w:spacing w:line="100" w:lineRule="exact" w:before="5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2.59864pt;width:467.43311pt;height:.1pt;mso-position-horizontal-relative:page;mso-position-vertical-relative:paragraph;z-index:-2813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Customer Support" w:id="85"/>
      <w:bookmarkEnd w:id="85"/>
      <w:r>
        <w:rPr/>
      </w:r>
      <w:bookmarkStart w:name="_bookmark33" w:id="86"/>
      <w:bookmarkEnd w:id="86"/>
      <w:r>
        <w:rPr/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Customer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Support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80" w:lineRule="exact" w:before="3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before="77"/>
        <w:ind w:right="0"/>
        <w:jc w:val="left"/>
      </w:pPr>
      <w:r>
        <w:rPr>
          <w:b w:val="0"/>
          <w:bCs w:val="0"/>
          <w:spacing w:val="0"/>
          <w:w w:val="100"/>
        </w:rPr>
        <w:t>Users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receive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assistance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through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several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channels: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Distributor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Representative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Local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fice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0"/>
          <w:w w:val="100"/>
        </w:rPr>
        <w:t>Embedded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Solutions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Engineer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(ESE)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before="53"/>
        <w:ind w:left="584" w:right="0" w:hanging="256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55" w:lineRule="auto"/>
        <w:ind w:right="251"/>
        <w:jc w:val="left"/>
      </w:pPr>
      <w:r>
        <w:rPr>
          <w:b w:val="0"/>
          <w:bCs w:val="0"/>
          <w:spacing w:val="0"/>
          <w:w w:val="100"/>
        </w:rPr>
        <w:t>Customers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should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their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distributo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representative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also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available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help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customers.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listing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locations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included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document.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available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through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website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at:</w:t>
      </w:r>
      <w:r>
        <w:rPr>
          <w:b w:val="0"/>
          <w:bCs w:val="0"/>
          <w:spacing w:val="0"/>
          <w:w w:val="100"/>
        </w:rPr>
        <w:t> </w:t>
      </w:r>
      <w:hyperlink r:id="rId28">
        <w:r>
          <w:rPr>
            <w:b w:val="0"/>
            <w:bCs w:val="0"/>
            <w:color w:val="0000FF"/>
            <w:spacing w:val="0"/>
            <w:w w:val="100"/>
          </w:rPr>
          <w:t>ww</w:t>
        </w:r>
        <w:r>
          <w:rPr>
            <w:b w:val="0"/>
            <w:bCs w:val="0"/>
            <w:color w:val="0000FF"/>
            <w:spacing w:val="-11"/>
            <w:w w:val="100"/>
          </w:rPr>
          <w:t>w</w:t>
        </w:r>
        <w:r>
          <w:rPr>
            <w:b w:val="0"/>
            <w:bCs w:val="0"/>
            <w:color w:val="0000FF"/>
            <w:spacing w:val="0"/>
            <w:w w:val="100"/>
          </w:rPr>
          <w:t>.microchip.com/support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00" w:lineRule="exact" w:before="5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2.598637pt;width:467.43311pt;height:.1pt;mso-position-horizontal-relative:page;mso-position-vertical-relative:paragraph;z-index:-2812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Microchip Devices Code Protection Featur" w:id="87"/>
      <w:bookmarkEnd w:id="87"/>
      <w:r>
        <w:rPr/>
      </w:r>
      <w:bookmarkStart w:name="_bookmark34" w:id="88"/>
      <w:bookmarkEnd w:id="88"/>
      <w:r>
        <w:rPr/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Microchip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Devices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Code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Protection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Feature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80" w:lineRule="exact" w:before="3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before="77"/>
        <w:ind w:right="0"/>
        <w:jc w:val="left"/>
      </w:pPr>
      <w:r>
        <w:rPr/>
        <w:pict>
          <v:group style="position:absolute;margin-left:76.535439pt;margin-top:46.880238pt;width:473.38583pt;height:.1pt;mso-position-horizontal-relative:page;mso-position-vertical-relative:paragraph;z-index:-2818" coordorigin="1531,938" coordsize="9468,2">
            <v:shape style="position:absolute;left:1531;top:938;width:9468;height:2" coordorigin="1531,938" coordsize="9468,0" path="m1531,938l10998,938e" filled="f" stroked="t" strokeweight="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Note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following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details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protection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feature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products:</w:t>
      </w:r>
    </w:p>
    <w:p>
      <w:pPr>
        <w:spacing w:after="0"/>
        <w:jc w:val="left"/>
        <w:sectPr>
          <w:pgSz w:w="12240" w:h="15840"/>
          <w:pgMar w:header="431" w:footer="504" w:top="780" w:bottom="700" w:left="1400" w:right="110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5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before="77"/>
        <w:ind w:left="584" w:right="0" w:hanging="256"/>
        <w:jc w:val="left"/>
      </w:pPr>
      <w:r>
        <w:rPr/>
        <w:pict>
          <v:group style="position:absolute;margin-left:76.535439pt;margin-top:-17.741806pt;width:473.38583pt;height:.1pt;mso-position-horizontal-relative:page;mso-position-vertical-relative:paragraph;z-index:-2811" coordorigin="1531,-355" coordsize="9468,2">
            <v:shape style="position:absolute;left:1531;top:-355;width:9468;height:2" coordorigin="1531,-355" coordsize="9468,0" path="m1531,-355l10998,-355e" filled="f" stroked="t" strokeweight="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meet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specifications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contained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their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particular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Sheet.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line="255" w:lineRule="auto" w:before="53"/>
        <w:ind w:left="584" w:right="702" w:hanging="256"/>
        <w:jc w:val="left"/>
      </w:pP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believes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family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secure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intended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manne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operating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specifications,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under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normal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conditions.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line="255" w:lineRule="auto" w:before="40"/>
        <w:ind w:left="584" w:right="522" w:hanging="256"/>
        <w:jc w:val="left"/>
      </w:pP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values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aggressively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protects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intellectual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property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rights.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Attempts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breach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protection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features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strictly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prohibited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violate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Digital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Millennium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Copyright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Act.</w:t>
      </w:r>
    </w:p>
    <w:p>
      <w:pPr>
        <w:pStyle w:val="BodyText"/>
        <w:numPr>
          <w:ilvl w:val="0"/>
          <w:numId w:val="9"/>
        </w:numPr>
        <w:tabs>
          <w:tab w:pos="584" w:val="left" w:leader="none"/>
        </w:tabs>
        <w:spacing w:line="255" w:lineRule="auto" w:before="40"/>
        <w:ind w:left="584" w:right="381" w:hanging="256"/>
        <w:jc w:val="left"/>
      </w:pPr>
      <w:r>
        <w:rPr>
          <w:b w:val="0"/>
          <w:bCs w:val="0"/>
          <w:spacing w:val="0"/>
          <w:w w:val="100"/>
        </w:rPr>
        <w:t>Neither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semiconductor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manufacturer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guarantee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security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protection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guaranteeing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“unbreakable”.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protection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constantly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evolving.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committed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continuously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improving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protection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features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products.</w:t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2.598658pt;width:467.43311pt;height:.1pt;mso-position-horizontal-relative:page;mso-position-vertical-relative:paragraph;z-index:-2809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Legal Notice" w:id="89"/>
      <w:bookmarkEnd w:id="89"/>
      <w:r>
        <w:rPr/>
      </w:r>
      <w:bookmarkStart w:name="_bookmark35" w:id="90"/>
      <w:bookmarkEnd w:id="90"/>
      <w:r>
        <w:rPr/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Legal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Notice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80" w:lineRule="exact" w:before="4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="255" w:lineRule="auto" w:before="77"/>
        <w:ind w:right="549"/>
        <w:jc w:val="left"/>
      </w:pP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publication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herein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including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test,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integrate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products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manner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violates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terms.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regarding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device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provided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convenience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superseded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updates.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responsibility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ensure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meets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specifications.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Contact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your</w:t>
      </w:r>
    </w:p>
    <w:p>
      <w:pPr>
        <w:pStyle w:val="BodyText"/>
        <w:spacing w:line="255" w:lineRule="auto"/>
        <w:ind w:right="0"/>
        <w:jc w:val="left"/>
      </w:pPr>
      <w:r>
        <w:rPr>
          <w:b w:val="0"/>
          <w:bCs w:val="0"/>
          <w:spacing w:val="0"/>
          <w:w w:val="100"/>
        </w:rPr>
        <w:t>local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sales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fice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additional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obtain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additional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hyperlink r:id="rId30">
        <w:r>
          <w:rPr>
            <w:b w:val="0"/>
            <w:bCs w:val="0"/>
            <w:color w:val="0000FF"/>
            <w:spacing w:val="0"/>
            <w:w w:val="100"/>
          </w:rPr>
          <w:t>ww</w:t>
        </w:r>
        <w:r>
          <w:rPr>
            <w:b w:val="0"/>
            <w:bCs w:val="0"/>
            <w:color w:val="0000FF"/>
            <w:spacing w:val="-10"/>
            <w:w w:val="100"/>
          </w:rPr>
          <w:t>w</w:t>
        </w:r>
        <w:r>
          <w:rPr>
            <w:b w:val="0"/>
            <w:bCs w:val="0"/>
            <w:color w:val="0000FF"/>
            <w:spacing w:val="0"/>
            <w:w w:val="100"/>
          </w:rPr>
          <w:t>.microchip.com/en-us/support/</w:t>
        </w:r>
      </w:hyperlink>
      <w:r>
        <w:rPr>
          <w:b w:val="0"/>
          <w:bCs w:val="0"/>
          <w:color w:val="0000FF"/>
          <w:spacing w:val="0"/>
          <w:w w:val="100"/>
        </w:rPr>
        <w:t> </w:t>
      </w:r>
      <w:hyperlink r:id="rId30">
        <w:r>
          <w:rPr>
            <w:b w:val="0"/>
            <w:bCs w:val="0"/>
            <w:color w:val="0000FF"/>
            <w:spacing w:val="0"/>
            <w:w w:val="100"/>
          </w:rPr>
          <w:t>design-help/client-support-services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703"/>
        <w:jc w:val="left"/>
      </w:pPr>
      <w:r>
        <w:rPr>
          <w:b w:val="0"/>
          <w:bCs w:val="0"/>
          <w:spacing w:val="0"/>
          <w:w w:val="100"/>
        </w:rPr>
        <w:t>THIS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PROVIDED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"AS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IS".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MAKES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REPRESEN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W</w:t>
      </w:r>
      <w:r>
        <w:rPr>
          <w:b w:val="0"/>
          <w:bCs w:val="0"/>
          <w:spacing w:val="0"/>
          <w:w w:val="100"/>
        </w:rPr>
        <w:t>ARRANTIES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KIND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WHETHER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EXPRESS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IMPLIED,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WRITTEN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ORAL,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WISE,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INCLUDING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LIMITED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IMPLIED</w:t>
      </w:r>
    </w:p>
    <w:p>
      <w:pPr>
        <w:pStyle w:val="BodyText"/>
        <w:spacing w:line="255" w:lineRule="auto"/>
        <w:ind w:right="401"/>
        <w:jc w:val="left"/>
      </w:pPr>
      <w:r>
        <w:rPr>
          <w:b w:val="0"/>
          <w:bCs w:val="0"/>
          <w:spacing w:val="-7"/>
          <w:w w:val="100"/>
        </w:rPr>
        <w:t>W</w:t>
      </w:r>
      <w:r>
        <w:rPr>
          <w:b w:val="0"/>
          <w:bCs w:val="0"/>
          <w:spacing w:val="0"/>
          <w:w w:val="100"/>
        </w:rPr>
        <w:t>ARRANTIES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NON-INFRINGEMEN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MERCHAN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0"/>
          <w:w w:val="100"/>
        </w:rPr>
        <w:t>ABILIT</w:t>
      </w:r>
      <w:r>
        <w:rPr>
          <w:b w:val="0"/>
          <w:bCs w:val="0"/>
          <w:spacing w:val="-2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FITNESS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TICULAR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PURPOSE,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W</w:t>
      </w:r>
      <w:r>
        <w:rPr>
          <w:b w:val="0"/>
          <w:bCs w:val="0"/>
          <w:spacing w:val="0"/>
          <w:w w:val="100"/>
        </w:rPr>
        <w:t>ARRANTIES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CONDITION,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QUALIT</w:t>
      </w:r>
      <w:r>
        <w:rPr>
          <w:b w:val="0"/>
          <w:bCs w:val="0"/>
          <w:spacing w:val="-2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PERFORMANCE.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59"/>
        <w:jc w:val="left"/>
      </w:pP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LIABLE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INDIREC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SPECIAL,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PUNITIVE,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INCIDEN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0"/>
          <w:w w:val="100"/>
        </w:rPr>
        <w:t>AL,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CONSEQUENTIAL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LOSS,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DAMAGE,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COS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EXPENSE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KIND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WH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TSOEVER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HOWEVER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CAUSED,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ADVISED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POSSIBILITY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DAMAGES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FORESEEABLE.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FULLEST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EXTENT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ALLOWED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7"/>
          <w:w w:val="100"/>
        </w:rPr>
        <w:t>A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MICROCHIP'S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LIABILITY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CLAIMS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W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REL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EXCEED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AMOUNT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FEES,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2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P</w:t>
      </w:r>
      <w:r>
        <w:rPr>
          <w:b w:val="0"/>
          <w:bCs w:val="0"/>
          <w:spacing w:val="0"/>
          <w:w w:val="100"/>
        </w:rPr>
        <w:t>AID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DIRECT</w:t>
      </w:r>
      <w:r>
        <w:rPr>
          <w:b w:val="0"/>
          <w:bCs w:val="0"/>
          <w:spacing w:val="-14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TION.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274"/>
        <w:jc w:val="left"/>
      </w:pPr>
      <w:r>
        <w:rPr>
          <w:b w:val="0"/>
          <w:bCs w:val="0"/>
          <w:spacing w:val="0"/>
          <w:w w:val="100"/>
        </w:rPr>
        <w:t>Use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devices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life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support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and/or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safety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entirely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buyer's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risk,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buyer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agrees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defend,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indemnify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hold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harmless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from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damages,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claims,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suits,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expenses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resulting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from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such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licenses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conveyed,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implicitly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otherwise,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under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intellectual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property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rights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unless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otherwise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stated.</w:t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2.598625pt;width:467.43311pt;height:.1pt;mso-position-horizontal-relative:page;mso-position-vertical-relative:paragraph;z-index:-2808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Trademarks" w:id="91"/>
      <w:bookmarkEnd w:id="91"/>
      <w:r>
        <w:rPr/>
      </w:r>
      <w:bookmarkStart w:name="_bookmark36" w:id="92"/>
      <w:bookmarkEnd w:id="92"/>
      <w:r>
        <w:rPr/>
      </w:r>
      <w:r>
        <w:rPr>
          <w:rFonts w:ascii="Arial" w:hAnsi="Arial" w:cs="Arial" w:eastAsia="Arial"/>
          <w:b/>
          <w:bCs/>
          <w:spacing w:val="-16"/>
          <w:w w:val="100"/>
          <w:sz w:val="28"/>
          <w:szCs w:val="28"/>
        </w:rPr>
        <w:t>T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rademarks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80" w:lineRule="exact" w:before="4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="255" w:lineRule="auto" w:before="77"/>
        <w:ind w:right="219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name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Adaptec,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VR,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VR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VR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Freaks,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Bes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BitCloud,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CryptoMemor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CryptoR</w:t>
      </w:r>
      <w:r>
        <w:rPr>
          <w:b w:val="0"/>
          <w:bCs w:val="0"/>
          <w:spacing w:val="-20"/>
          <w:w w:val="100"/>
        </w:rPr>
        <w:t>F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dsPIC,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flexPWR,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HELDO,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IGLOO,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JukeBlox,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KeeLoq,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Klee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LANCheck,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LinkMD,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maXStylus,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maX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ouch,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MediaLB,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mega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VR,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Microsemi,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Microsemi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MOS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MPLAB,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Opto</w:t>
      </w:r>
      <w:r>
        <w:rPr>
          <w:b w:val="0"/>
          <w:bCs w:val="0"/>
          <w:spacing w:val="-7"/>
          <w:w w:val="100"/>
        </w:rPr>
        <w:t>L</w:t>
      </w:r>
      <w:r>
        <w:rPr>
          <w:b w:val="0"/>
          <w:bCs w:val="0"/>
          <w:spacing w:val="0"/>
          <w:w w:val="100"/>
        </w:rPr>
        <w:t>yze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picoPowe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PICS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PIC32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PolarFire,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Designe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ouch,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SAM-BA,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SenGenuit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SpyNIC,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SS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SST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SuperFlash,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Symmetricom,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SyncServe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achyon,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imeSource,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tiny</w:t>
      </w:r>
      <w:r>
        <w:rPr>
          <w:b w:val="0"/>
          <w:bCs w:val="0"/>
          <w:spacing w:val="-14"/>
          <w:w w:val="100"/>
        </w:rPr>
        <w:t>A</w:t>
      </w:r>
      <w:r>
        <w:rPr>
          <w:b w:val="0"/>
          <w:bCs w:val="0"/>
          <w:spacing w:val="0"/>
          <w:w w:val="100"/>
        </w:rPr>
        <w:t>VR,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UNI/O,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1"/>
          <w:w w:val="100"/>
        </w:rPr>
        <w:t>V</w:t>
      </w:r>
      <w:r>
        <w:rPr>
          <w:b w:val="0"/>
          <w:bCs w:val="0"/>
          <w:spacing w:val="0"/>
          <w:w w:val="100"/>
        </w:rPr>
        <w:t>ectron,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XMEGA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trademarks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Incorporated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U.S.A.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countries.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9"/>
        <w:jc w:val="left"/>
      </w:pPr>
      <w:r>
        <w:rPr>
          <w:b w:val="0"/>
          <w:bCs w:val="0"/>
          <w:spacing w:val="0"/>
          <w:w w:val="100"/>
        </w:rPr>
        <w:t>AgileSwitch,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</w:t>
      </w:r>
      <w:r>
        <w:rPr>
          <w:b w:val="0"/>
          <w:bCs w:val="0"/>
          <w:spacing w:val="-4"/>
          <w:w w:val="100"/>
        </w:rPr>
        <w:t>W</w:t>
      </w:r>
      <w:r>
        <w:rPr>
          <w:b w:val="0"/>
          <w:bCs w:val="0"/>
          <w:spacing w:val="0"/>
          <w:w w:val="100"/>
        </w:rPr>
        <w:t>orks,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Embedded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Solutions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Compan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EtherSynch,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Flashtec,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Hyper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Speed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Control,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HyperLight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Load,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Libero,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motorBench,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ouch,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Powermite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3,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Precision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Edge,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ProASIC,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ProASIC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Plus,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ProASIC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Plus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Quiet-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Wire,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SmartFusion,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Sync</w:t>
      </w:r>
      <w:r>
        <w:rPr>
          <w:b w:val="0"/>
          <w:bCs w:val="0"/>
          <w:spacing w:val="-4"/>
          <w:w w:val="100"/>
        </w:rPr>
        <w:t>W</w:t>
      </w:r>
      <w:r>
        <w:rPr>
          <w:b w:val="0"/>
          <w:bCs w:val="0"/>
          <w:spacing w:val="0"/>
          <w:w w:val="100"/>
        </w:rPr>
        <w:t>orld,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emux,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imeCesium,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imeHub,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imePictra,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imeProvide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rue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ZL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trademarks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Incorporated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U.S.A.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95"/>
        <w:jc w:val="left"/>
      </w:pPr>
      <w:r>
        <w:rPr/>
        <w:pict>
          <v:group style="position:absolute;margin-left:76.535439pt;margin-top:109.030182pt;width:473.38583pt;height:.1pt;mso-position-horizontal-relative:page;mso-position-vertical-relative:paragraph;z-index:-2810" coordorigin="1531,2181" coordsize="9468,2">
            <v:shape style="position:absolute;left:1531;top:2181;width:9468;height:2" coordorigin="1531,2181" coordsize="9468,0" path="m1531,2181l10998,2181e" filled="f" stroked="t" strokeweight="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Adjacent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Key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Suppression,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AKS,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Analog-for-the-Digital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Age,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Capacito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AnyIn,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AnyOut,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Augmented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Switching,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BlueSk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BodyCom,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Clockstudio,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CodeGuard,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CryptoAuthentication,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CryptoAutomotive,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CryptoCompanion,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CryptoControlle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dsPICDEM,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dsPICDEM.net,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Dynamic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verage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Matching,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ECAN,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Espresso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T1S,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EtherGREEN,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Grid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IdealBridge,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In-Circuit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Serial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Programming,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ICS</w:t>
      </w:r>
      <w:r>
        <w:rPr>
          <w:b w:val="0"/>
          <w:bCs w:val="0"/>
          <w:spacing w:val="-24"/>
          <w:w w:val="100"/>
        </w:rPr>
        <w:t>P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INICnet,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Intelligent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Paralleling,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IntelliMOS,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Inter-Chip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Connectivit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JitterBlocke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Knob-on-Displa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KoD,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maxCrypto,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max</w:t>
      </w: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0"/>
          <w:w w:val="100"/>
        </w:rPr>
        <w:t>ie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memBrain,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Mindi,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MiWi,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4"/>
          <w:w w:val="100"/>
        </w:rPr>
        <w:t>P</w:t>
      </w:r>
      <w:r>
        <w:rPr>
          <w:b w:val="0"/>
          <w:bCs w:val="0"/>
          <w:spacing w:val="0"/>
          <w:w w:val="100"/>
        </w:rPr>
        <w:t>ASM,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MP</w:t>
      </w:r>
      <w:r>
        <w:rPr>
          <w:b w:val="0"/>
          <w:bCs w:val="0"/>
          <w:spacing w:val="-20"/>
          <w:w w:val="100"/>
        </w:rPr>
        <w:t>F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MPLAB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Certified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MPLIB,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MPLINK,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MultiTRAK,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NetDetach,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Omniscient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Generation,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PICDEM,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PICDEM.net,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PICkit,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PICtail,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PowerSmart,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PureSilicon,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QMatrix,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ICE,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Ripple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Blocke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-14"/>
          <w:w w:val="100"/>
        </w:rPr>
        <w:t>T</w:t>
      </w:r>
      <w:r>
        <w:rPr>
          <w:b w:val="0"/>
          <w:bCs w:val="0"/>
          <w:spacing w:val="0"/>
          <w:w w:val="100"/>
        </w:rPr>
        <w:t>AX,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TG4,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SAM-</w:t>
      </w:r>
    </w:p>
    <w:p>
      <w:pPr>
        <w:spacing w:after="0" w:line="255" w:lineRule="auto"/>
        <w:jc w:val="left"/>
        <w:sectPr>
          <w:headerReference w:type="default" r:id="rId29"/>
          <w:pgSz w:w="12240" w:h="15840"/>
          <w:pgMar w:header="431" w:footer="504" w:top="940" w:bottom="700" w:left="1400" w:right="1100"/>
        </w:sectPr>
      </w:pPr>
    </w:p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76.535439pt;margin-top:752.815002pt;width:473.38583pt;height:.1pt;mso-position-horizontal-relative:page;mso-position-vertical-relative:page;z-index:-2806" coordorigin="1531,15056" coordsize="9468,2">
            <v:shape style="position:absolute;left:1531;top:15056;width:9468;height:2" coordorigin="1531,15056" coordsize="9468,0" path="m1531,15056l10998,15056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6.535439pt;margin-top:757.065002pt;width:473.38583pt;height:.1pt;mso-position-horizontal-relative:page;mso-position-vertical-relative:page;z-index:-2805" coordorigin="1531,15141" coordsize="9468,2">
            <v:shape style="position:absolute;left:1531;top:15141;width:9468;height:2" coordorigin="1531,15141" coordsize="9468,0" path="m1531,15141l10998,15141e" filled="f" stroked="t" strokeweight="2.5pt" strokecolor="#00000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spacing w:line="200" w:lineRule="exact" w:before="15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55" w:lineRule="auto" w:before="77"/>
        <w:ind w:right="195"/>
        <w:jc w:val="left"/>
      </w:pPr>
      <w:r>
        <w:rPr/>
        <w:pict>
          <v:group style="position:absolute;margin-left:76.535439pt;margin-top:-17.741806pt;width:473.38583pt;height:.1pt;mso-position-horizontal-relative:page;mso-position-vertical-relative:paragraph;z-index:-2807" coordorigin="1531,-355" coordsize="9468,2">
            <v:shape style="position:absolute;left:1531;top:-355;width:9468;height:2" coordorigin="1531,-355" coordsize="9468,0" path="m1531,-355l10998,-355e" filled="f" stroked="t" strokeweight="1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ICE,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Serial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Quad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I/O,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simpleMA</w:t>
      </w:r>
      <w:r>
        <w:rPr>
          <w:b w:val="0"/>
          <w:bCs w:val="0"/>
          <w:spacing w:val="-24"/>
          <w:w w:val="100"/>
        </w:rPr>
        <w:t>P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SimpliPH</w:t>
      </w:r>
      <w:r>
        <w:rPr>
          <w:b w:val="0"/>
          <w:bCs w:val="0"/>
          <w:spacing w:val="-2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SmartBu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SmartHLS,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SMA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-10"/>
          <w:w w:val="100"/>
        </w:rPr>
        <w:t>T</w:t>
      </w:r>
      <w:r>
        <w:rPr>
          <w:b w:val="0"/>
          <w:bCs w:val="0"/>
          <w:spacing w:val="0"/>
          <w:w w:val="100"/>
        </w:rPr>
        <w:t>-I.S.,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storClad,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SQI,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SuperSwitche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SuperSwitcher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Switchtec,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SynchroPH</w:t>
      </w:r>
      <w:r>
        <w:rPr>
          <w:b w:val="0"/>
          <w:bCs w:val="0"/>
          <w:spacing w:val="-2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otal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Endurance,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rusted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ime,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TSHARC,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USBCheck,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V</w:t>
      </w:r>
      <w:r>
        <w:rPr>
          <w:b w:val="0"/>
          <w:bCs w:val="0"/>
          <w:spacing w:val="0"/>
          <w:w w:val="100"/>
        </w:rPr>
        <w:t>ariSense,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1"/>
          <w:w w:val="100"/>
        </w:rPr>
        <w:t>V</w:t>
      </w:r>
      <w:r>
        <w:rPr>
          <w:b w:val="0"/>
          <w:bCs w:val="0"/>
          <w:spacing w:val="0"/>
          <w:w w:val="100"/>
        </w:rPr>
        <w:t>ectorBlox,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0"/>
          <w:w w:val="100"/>
        </w:rPr>
        <w:t>V</w:t>
      </w:r>
      <w:r>
        <w:rPr>
          <w:b w:val="0"/>
          <w:bCs w:val="0"/>
          <w:spacing w:val="0"/>
          <w:w w:val="100"/>
        </w:rPr>
        <w:t>eriPH</w:t>
      </w:r>
      <w:r>
        <w:rPr>
          <w:b w:val="0"/>
          <w:bCs w:val="0"/>
          <w:spacing w:val="-2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0"/>
          <w:w w:val="100"/>
        </w:rPr>
        <w:t>iewSpan,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WiperLock,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XpressConnect,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ZENA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trademarks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Incorporated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U.S.A.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countries.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right="381"/>
        <w:jc w:val="left"/>
      </w:pPr>
      <w:r>
        <w:rPr>
          <w:b w:val="0"/>
          <w:bCs w:val="0"/>
          <w:spacing w:val="0"/>
          <w:w w:val="100"/>
        </w:rPr>
        <w:t>SQTP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service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mark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Incorporated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U.S.A.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55" w:lineRule="auto"/>
        <w:ind w:right="342"/>
        <w:jc w:val="left"/>
      </w:pP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Adaptec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logo,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Frequency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Demand,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Silicon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Storage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Symmcom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trademarks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countries.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569"/>
        <w:jc w:val="left"/>
      </w:pPr>
      <w:r>
        <w:rPr>
          <w:b w:val="0"/>
          <w:bCs w:val="0"/>
          <w:spacing w:val="0"/>
          <w:w w:val="100"/>
        </w:rPr>
        <w:t>GestIC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registered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trademark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Germany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GmbH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&amp;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KG,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subsidiary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echnology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Inc.,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countries.</w:t>
      </w:r>
    </w:p>
    <w:p>
      <w:pPr>
        <w:spacing w:line="100" w:lineRule="exact" w:before="8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ind w:right="381"/>
        <w:jc w:val="left"/>
      </w:pPr>
      <w:r>
        <w:rPr>
          <w:b w:val="0"/>
          <w:bCs w:val="0"/>
          <w:spacing w:val="0"/>
          <w:w w:val="100"/>
        </w:rPr>
        <w:t>All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other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trademarks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mentioned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herein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property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their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respective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companies.</w:t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372" w:lineRule="auto"/>
        <w:ind w:right="2340"/>
        <w:jc w:val="left"/>
      </w:pPr>
      <w:r>
        <w:rPr>
          <w:b w:val="0"/>
          <w:bCs w:val="0"/>
          <w:spacing w:val="0"/>
          <w:w w:val="100"/>
          <w:position w:val="4"/>
          <w:sz w:val="15"/>
          <w:szCs w:val="15"/>
        </w:rPr>
        <w:t>©</w:t>
      </w:r>
      <w:r>
        <w:rPr>
          <w:b w:val="0"/>
          <w:bCs w:val="0"/>
          <w:spacing w:val="8"/>
          <w:w w:val="100"/>
          <w:position w:val="4"/>
          <w:sz w:val="15"/>
          <w:szCs w:val="15"/>
        </w:rPr>
        <w:t> </w:t>
      </w:r>
      <w:r>
        <w:rPr>
          <w:b w:val="0"/>
          <w:bCs w:val="0"/>
          <w:spacing w:val="0"/>
          <w:w w:val="100"/>
          <w:position w:val="0"/>
        </w:rPr>
        <w:t>2022,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Microchip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-20"/>
          <w:w w:val="100"/>
          <w:position w:val="0"/>
        </w:rPr>
        <w:t>T</w:t>
      </w:r>
      <w:r>
        <w:rPr>
          <w:b w:val="0"/>
          <w:bCs w:val="0"/>
          <w:spacing w:val="0"/>
          <w:w w:val="100"/>
          <w:position w:val="0"/>
        </w:rPr>
        <w:t>echnology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Incorporated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and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its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subsidiaries.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All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Rights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Reserved.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ISBN: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978-1-6683-1655-9</w:t>
      </w:r>
    </w:p>
    <w:p>
      <w:pPr>
        <w:spacing w:line="160" w:lineRule="exact" w:before="7"/>
        <w:rPr>
          <w:sz w:val="16"/>
          <w:szCs w:val="16"/>
        </w:rPr>
      </w:pPr>
      <w:r>
        <w:rPr>
          <w:sz w:val="16"/>
          <w:szCs w:val="16"/>
        </w:rPr>
      </w:r>
    </w:p>
    <w:p>
      <w:pPr>
        <w:ind w:left="187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79.370079pt;margin-top:22.598621pt;width:467.43311pt;height:.1pt;mso-position-horizontal-relative:page;mso-position-vertical-relative:paragraph;z-index:-2804" coordorigin="1587,452" coordsize="9349,2">
            <v:shape style="position:absolute;left:1587;top:452;width:9349;height:2" coordorigin="1587,452" coordsize="9349,0" path="m10936,452l1587,452e" filled="f" stroked="t" strokeweight="1pt" strokecolor="#000000">
              <v:path arrowok="t"/>
            </v:shape>
            <w10:wrap type="none"/>
          </v:group>
        </w:pict>
      </w:r>
      <w:bookmarkStart w:name="Quality Management System" w:id="93"/>
      <w:bookmarkEnd w:id="93"/>
      <w:r>
        <w:rPr/>
      </w:r>
      <w:bookmarkStart w:name="_bookmark37" w:id="94"/>
      <w:bookmarkEnd w:id="94"/>
      <w:r>
        <w:rPr/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Quality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Management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8"/>
          <w:szCs w:val="28"/>
        </w:rPr>
        <w:t>System</w:t>
      </w:r>
      <w:r>
        <w:rPr>
          <w:rFonts w:ascii="Arial" w:hAnsi="Arial" w:cs="Arial" w:eastAsia="Arial"/>
          <w:b w:val="0"/>
          <w:bCs w:val="0"/>
          <w:spacing w:val="0"/>
          <w:w w:val="100"/>
          <w:sz w:val="28"/>
          <w:szCs w:val="28"/>
        </w:rPr>
      </w:r>
    </w:p>
    <w:p>
      <w:pPr>
        <w:spacing w:line="170" w:lineRule="exact" w:before="6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BodyText"/>
        <w:spacing w:before="77"/>
        <w:ind w:right="0"/>
        <w:jc w:val="left"/>
      </w:pP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information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regarding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Microchip</w:t>
      </w:r>
      <w:r>
        <w:rPr>
          <w:b w:val="0"/>
          <w:bCs w:val="0"/>
          <w:spacing w:val="-4"/>
          <w:w w:val="100"/>
        </w:rPr>
        <w:t>’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Quality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Management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Systems,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please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visit</w:t>
      </w:r>
      <w:r>
        <w:rPr>
          <w:b w:val="0"/>
          <w:bCs w:val="0"/>
          <w:spacing w:val="0"/>
          <w:w w:val="100"/>
        </w:rPr>
        <w:t> </w:t>
      </w:r>
      <w:hyperlink r:id="rId32">
        <w:r>
          <w:rPr>
            <w:b w:val="0"/>
            <w:bCs w:val="0"/>
            <w:color w:val="0000FF"/>
            <w:spacing w:val="0"/>
            <w:w w:val="100"/>
          </w:rPr>
          <w:t>ww</w:t>
        </w:r>
        <w:r>
          <w:rPr>
            <w:b w:val="0"/>
            <w:bCs w:val="0"/>
            <w:color w:val="0000FF"/>
            <w:spacing w:val="-10"/>
            <w:w w:val="100"/>
          </w:rPr>
          <w:t>w</w:t>
        </w:r>
        <w:r>
          <w:rPr>
            <w:b w:val="0"/>
            <w:bCs w:val="0"/>
            <w:color w:val="0000FF"/>
            <w:spacing w:val="0"/>
            <w:w w:val="100"/>
          </w:rPr>
          <w:t>.microchip.com/quality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after="0"/>
        <w:jc w:val="left"/>
        <w:sectPr>
          <w:footerReference w:type="default" r:id="rId31"/>
          <w:pgSz w:w="12240" w:h="15840"/>
          <w:pgMar w:footer="578" w:header="431" w:top="940" w:bottom="760" w:left="1400" w:right="1100"/>
          <w:pgNumType w:start="23"/>
        </w:sectPr>
      </w:pPr>
    </w:p>
    <w:p>
      <w:pPr>
        <w:spacing w:line="280" w:lineRule="exact" w:before="12"/>
        <w:rPr>
          <w:sz w:val="28"/>
          <w:szCs w:val="28"/>
        </w:rPr>
      </w:pPr>
      <w:r>
        <w:rPr/>
        <w:pict>
          <v:group style="position:absolute;margin-left:108.820206pt;margin-top:23.643101pt;width:37.513805pt;height:35.460425pt;mso-position-horizontal-relative:page;mso-position-vertical-relative:page;z-index:-2803" coordorigin="2176,473" coordsize="750,709">
            <v:group style="position:absolute;left:2178;top:474;width:748;height:707" coordorigin="2178,474" coordsize="748,707">
              <v:shape style="position:absolute;left:2178;top:474;width:748;height:707" coordorigin="2178,474" coordsize="748,707" path="m2360,770l2297,770,2369,882,2373,889,2380,906,2375,929,2371,935,2360,950,2277,1065,2291,1080,2354,1128,2409,1155,2468,1173,2532,1181,2555,1181,2621,1174,2681,1159,2751,1125,2798,1091,2773,1050,2558,1050,2545,1048,2534,1041,2527,1033,2360,770xe" filled="t" fillcolor="#EC1A2C" stroked="f">
                <v:path arrowok="t"/>
                <v:fill type="solid"/>
              </v:shape>
              <v:shape style="position:absolute;left:2178;top:474;width:748;height:707" coordorigin="2178,474" coordsize="748,707" path="m2771,613l2433,613,2445,618,2454,625,2460,633,2472,652,2652,936,2591,1024,2573,1043,2558,1050,2773,1050,2583,724,2639,645,2657,625,2672,616,2686,614,2772,614,2771,613xe" filled="t" fillcolor="#EC1A2C" stroked="f">
                <v:path arrowok="t"/>
                <v:fill type="solid"/>
              </v:shape>
              <v:shape style="position:absolute;left:2178;top:474;width:748;height:707" coordorigin="2178,474" coordsize="748,707" path="m2772,614l2686,614,2697,619,2707,626,2713,634,2725,652,2904,935,2905,936,2913,917,2919,902,2923,884,2925,860,2772,614xe" filled="t" fillcolor="#EC1A2C" stroked="f">
                <v:path arrowok="t"/>
                <v:fill type="solid"/>
              </v:shape>
              <v:shape style="position:absolute;left:2178;top:474;width:748;height:707" coordorigin="2178,474" coordsize="748,707" path="m2571,474l2506,478,2446,490,2363,523,2293,573,2237,636,2199,709,2179,792,2178,821,2178,841,2179,861,2182,881,2186,901,2297,770,2360,770,2386,644,2433,613,2771,613,2706,508,2631,482,2592,476,2571,474xe" filled="t" fillcolor="#EC1A2C" stroked="f">
                <v:path arrowok="t"/>
                <v:fill type="solid"/>
              </v:shape>
            </v:group>
            <v:group style="position:absolute;left:2767;top:499;width:58;height:57" coordorigin="2767,499" coordsize="58,57">
              <v:shape style="position:absolute;left:2767;top:499;width:58;height:57" coordorigin="2767,499" coordsize="58,57" path="m2808,552l2784,552,2798,556,2808,552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782,551l2783,552,2784,552,2782,551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810,551l2808,552,2809,552,2810,551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773,542l2777,549,2782,551,2773,542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809,504l2819,514,2819,541,2810,551,2817,547,2825,526,2815,507,2809,504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805,511l2785,511,2785,544,2790,544,2790,530,2800,530,2800,530,2805,529,2809,526,2809,526,2790,526,2790,515,2809,515,2809,514,2805,511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800,530l2795,530,2804,544,2810,544,2800,530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772,541l2772,541,2773,542,2772,541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782,504l2775,507,2767,528,2767,530,2772,541,2772,514,2782,504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809,515l2800,515,2804,516,2804,525,2800,526,2809,526,2809,515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784,504l2783,504,2782,504,2784,504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809,504l2808,504,2809,504,2809,504xe" filled="t" fillcolor="#221F1F" stroked="f">
                <v:path arrowok="t"/>
                <v:fill type="solid"/>
              </v:shape>
              <v:shape style="position:absolute;left:2767;top:499;width:58;height:57" coordorigin="2767,499" coordsize="58,57" path="m2795,499l2784,504,2808,504,2795,499xe" filled="t" fillcolor="#221F1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6.473663pt;margin-top:60.36615pt;width:102.171332pt;height:17.753278pt;mso-position-horizontal-relative:page;mso-position-vertical-relative:page;z-index:-2802" coordorigin="1529,1207" coordsize="2043,355">
            <v:group style="position:absolute;left:1531;top:1209;width:358;height:325" coordorigin="1531,1209" coordsize="358,325">
              <v:shape style="position:absolute;left:1531;top:1209;width:358;height:325" coordorigin="1531,1209" coordsize="358,325" path="m1587,1209l1570,1222,1562,1242,1531,1533,1592,1533,1609,1328,1674,1328,1638,1238,1630,1223,1614,1212,1587,1209xe" filled="t" fillcolor="#221F1F" stroked="f">
                <v:path arrowok="t"/>
                <v:fill type="solid"/>
              </v:shape>
              <v:shape style="position:absolute;left:1531;top:1209;width:358;height:325" coordorigin="1531,1209" coordsize="358,325" path="m1866,1326l1811,1326,1828,1533,1888,1533,1866,1326xe" filled="t" fillcolor="#221F1F" stroked="f">
                <v:path arrowok="t"/>
                <v:fill type="solid"/>
              </v:shape>
              <v:shape style="position:absolute;left:1531;top:1209;width:358;height:325" coordorigin="1531,1209" coordsize="358,325" path="m1674,1328l1610,1328,1678,1501,1693,1514,1717,1519,1736,1509,1747,1491,1776,1416,1709,1416,1674,1328xe" filled="t" fillcolor="#221F1F" stroked="f">
                <v:path arrowok="t"/>
                <v:fill type="solid"/>
              </v:shape>
              <v:shape style="position:absolute;left:1531;top:1209;width:358;height:325" coordorigin="1531,1209" coordsize="358,325" path="m1806,1210l1790,1222,1780,1239,1710,1416,1776,1416,1811,1326,1866,1326,1857,1240,1849,1224,1833,1213,1806,1210xe" filled="t" fillcolor="#221F1F" stroked="f">
                <v:path arrowok="t"/>
                <v:fill type="solid"/>
              </v:shape>
            </v:group>
            <v:group style="position:absolute;left:1949;top:1287;width:2;height:246" coordorigin="1949,1287" coordsize="2,246">
              <v:shape style="position:absolute;left:1949;top:1287;width:2;height:246" coordorigin="1949,1287" coordsize="0,246" path="m1949,1287l1949,1533e" filled="f" stroked="t" strokeweight="2.934567pt" strokecolor="#221F1F">
                <v:path arrowok="t"/>
              </v:shape>
            </v:group>
            <v:group style="position:absolute;left:2009;top:1284;width:219;height:252" coordorigin="2009,1284" coordsize="219,252">
              <v:shape style="position:absolute;left:2009;top:1284;width:219;height:252" coordorigin="2009,1284" coordsize="219,252" path="m2177,1284l2065,1285,2011,1340,2009,1373,2010,1473,2042,1528,2083,1536,2180,1536,2207,1531,2222,1519,2227,1499,2228,1472,2074,1468,2064,1453,2062,1423,2063,1373,2072,1355,2093,1349,2225,1329,2222,1306,2215,1292,2200,1286,2177,1284xe" filled="t" fillcolor="#221F1F" stroked="f">
                <v:path arrowok="t"/>
                <v:fill type="solid"/>
              </v:shape>
            </v:group>
            <v:group style="position:absolute;left:2259;top:1287;width:215;height:246" coordorigin="2259,1287" coordsize="215,246">
              <v:shape style="position:absolute;left:2259;top:1287;width:215;height:246" coordorigin="2259,1287" coordsize="215,246" path="m2259,1287l2259,1533,2310,1533,2310,1469,2471,1469,2469,1460,2460,1444,2446,1437,2445,1436,2462,1426,2471,1409,2471,1408,2310,1408,2310,1348,2473,1348,2472,1332,2466,1311,2454,1295,2435,1287,2259,1287xe" filled="t" fillcolor="#221F1F" stroked="f">
                <v:path arrowok="t"/>
                <v:fill type="solid"/>
              </v:shape>
              <v:shape style="position:absolute;left:2259;top:1287;width:215;height:246" coordorigin="2259,1287" coordsize="215,246" path="m2471,1469l2401,1469,2417,1476,2422,1503,2422,1533,2473,1533,2473,1491,2471,1469xe" filled="t" fillcolor="#221F1F" stroked="f">
                <v:path arrowok="t"/>
                <v:fill type="solid"/>
              </v:shape>
              <v:shape style="position:absolute;left:2259;top:1287;width:215;height:246" coordorigin="2259,1287" coordsize="215,246" path="m2473,1348l2416,1348,2424,1352,2424,1400,2419,1408,2471,1408,2474,1385,2474,1375,2474,1360,2473,1348xe" filled="t" fillcolor="#221F1F" stroked="f">
                <v:path arrowok="t"/>
                <v:fill type="solid"/>
              </v:shape>
            </v:group>
            <v:group style="position:absolute;left:2505;top:1284;width:231;height:252" coordorigin="2505,1284" coordsize="231,252">
              <v:shape style="position:absolute;left:2505;top:1284;width:231;height:252" coordorigin="2505,1284" coordsize="231,252" path="m2662,1284l2561,1285,2507,1340,2505,1373,2507,1473,2538,1528,2579,1536,2680,1535,2733,1479,2734,1472,2653,1472,2570,1468,2560,1453,2558,1423,2560,1371,2569,1353,2590,1347,2734,1347,2734,1346,2728,1321,2717,1303,2703,1292,2684,1286,2662,1284xe" filled="t" fillcolor="#221F1F" stroked="f">
                <v:path arrowok="t"/>
                <v:fill type="solid"/>
              </v:shape>
              <v:shape style="position:absolute;left:2505;top:1284;width:231;height:252" coordorigin="2505,1284" coordsize="231,252" path="m2734,1347l2590,1347,2670,1353,2680,1370,2683,1397,2681,1450,2672,1467,2653,1472,2734,1472,2736,1447,2734,1347xe" filled="t" fillcolor="#221F1F" stroked="f">
                <v:path arrowok="t"/>
                <v:fill type="solid"/>
              </v:shape>
            </v:group>
            <v:group style="position:absolute;left:3290;top:1287;width:2;height:246" coordorigin="3290,1287" coordsize="2,246">
              <v:shape style="position:absolute;left:3290;top:1287;width:2;height:246" coordorigin="3290,1287" coordsize="0,246" path="m3290,1287l3290,1533e" filled="f" stroked="t" strokeweight="2.934291pt" strokecolor="#221F1F">
                <v:path arrowok="t"/>
              </v:shape>
            </v:group>
            <v:group style="position:absolute;left:3039;top:1261;width:2;height:272" coordorigin="3039,1261" coordsize="2,272">
              <v:shape style="position:absolute;left:3039;top:1261;width:2;height:272" coordorigin="3039,1261" coordsize="0,272" path="m3039,1261l3039,1533e" filled="f" stroked="t" strokeweight="2.675751pt" strokecolor="#221F1F">
                <v:path arrowok="t"/>
              </v:shape>
            </v:group>
            <v:group style="position:absolute;left:3013;top:1408;width:212;height:2" coordorigin="3013,1408" coordsize="212,2">
              <v:shape style="position:absolute;left:3013;top:1408;width:212;height:2" coordorigin="3013,1408" coordsize="212,0" path="m3013,1408l3225,1408e" filled="f" stroked="t" strokeweight="3.4pt" strokecolor="#221F1F">
                <v:path arrowok="t"/>
              </v:shape>
            </v:group>
            <v:group style="position:absolute;left:3199;top:1261;width:2;height:272" coordorigin="3199,1261" coordsize="2,272">
              <v:shape style="position:absolute;left:3199;top:1261;width:2;height:272" coordorigin="3199,1261" coordsize="0,272" path="m3199,1261l3199,1533e" filled="f" stroked="t" strokeweight="2.676214pt" strokecolor="#221F1F">
                <v:path arrowok="t"/>
              </v:shape>
            </v:group>
            <v:group style="position:absolute;left:3352;top:1287;width:220;height:246" coordorigin="3352,1287" coordsize="220,246">
              <v:shape style="position:absolute;left:3352;top:1287;width:220;height:246" coordorigin="3352,1287" coordsize="220,246" path="m3511,1287l3352,1287,3352,1533,3403,1533,3403,1471,3524,1471,3545,1466,3559,1451,3567,1431,3571,1410,3403,1410,3403,1348,3570,1348,3570,1345,3565,1322,3555,1304,3539,1292,3516,1287,3511,1287xe" filled="t" fillcolor="#221F1F" stroked="f">
                <v:path arrowok="t"/>
                <v:fill type="solid"/>
              </v:shape>
              <v:shape style="position:absolute;left:3352;top:1287;width:220;height:246" coordorigin="3352,1287" coordsize="220,246" path="m3570,1348l3513,1348,3519,1357,3519,1398,3514,1410,3571,1410,3571,1407,3572,1371,3570,1348xe" filled="t" fillcolor="#221F1F" stroked="f">
                <v:path arrowok="t"/>
                <v:fill type="solid"/>
              </v:shape>
            </v:group>
            <v:group style="position:absolute;left:2764;top:1284;width:219;height:252" coordorigin="2764,1284" coordsize="219,252">
              <v:shape style="position:absolute;left:2764;top:1284;width:219;height:252" coordorigin="2764,1284" coordsize="219,252" path="m2932,1284l2820,1285,2766,1341,2764,1373,2765,1474,2797,1529,2838,1536,2935,1536,2962,1531,2977,1519,2982,1500,2983,1473,2829,1469,2819,1453,2817,1423,2818,1373,2827,1355,2848,1349,2980,1330,2977,1306,2969,1292,2955,1286,2932,1284xe" filled="t" fillcolor="#221F1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76.535439pt;margin-top:740.315002pt;width:473.38582pt;height:12pt;mso-position-horizontal-relative:page;mso-position-vertical-relative:page;z-index:-2798" coordorigin="1531,14806" coordsize="9468,240">
            <v:shape style="position:absolute;left:1531;top:14806;width:9468;height:240" coordorigin="1531,14806" coordsize="9468,240" path="m1531,14806l10998,14806,10998,15046,1531,15046,1531,14806xe" filled="t" fillcolor="#000000" stroked="f">
              <v:path arrowok="t"/>
              <v:fill type="solid"/>
            </v:shape>
            <w10:wrap type="none"/>
          </v:group>
        </w:pict>
      </w:r>
      <w:r>
        <w:rPr>
          <w:sz w:val="28"/>
          <w:szCs w:val="28"/>
        </w:rPr>
      </w:r>
    </w:p>
    <w:p>
      <w:pPr>
        <w:spacing w:before="58"/>
        <w:ind w:left="2564" w:right="0" w:firstLine="0"/>
        <w:jc w:val="left"/>
        <w:rPr>
          <w:rFonts w:ascii="Arial" w:hAnsi="Arial" w:cs="Arial" w:eastAsia="Arial"/>
          <w:sz w:val="33"/>
          <w:szCs w:val="33"/>
        </w:rPr>
      </w:pPr>
      <w:r>
        <w:rPr/>
        <w:pict>
          <v:group style="position:absolute;margin-left:75.285439pt;margin-top:-6.376593pt;width:475.88583pt;height:6pt;mso-position-horizontal-relative:page;mso-position-vertical-relative:paragraph;z-index:-2801" coordorigin="1506,-128" coordsize="9518,120">
            <v:group style="position:absolute;left:1531;top:-103;width:9468;height:2" coordorigin="1531,-103" coordsize="9468,2">
              <v:shape style="position:absolute;left:1531;top:-103;width:9468;height:2" coordorigin="1531,-103" coordsize="9468,0" path="m1531,-103l10998,-103e" filled="f" stroked="t" strokeweight="2.5pt" strokecolor="#000000">
                <v:path arrowok="t"/>
              </v:shape>
            </v:group>
            <v:group style="position:absolute;left:1531;top:-18;width:9468;height:2" coordorigin="1531,-18" coordsize="9468,2">
              <v:shape style="position:absolute;left:1531;top:-18;width:9468;height:2" coordorigin="1531,-18" coordsize="9468,0" path="m1531,-18l10998,-18e" filled="f" stroked="t" strokeweight="1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6.535439pt;margin-top:25.623407pt;width:473.38583pt;height:.1pt;mso-position-horizontal-relative:page;mso-position-vertical-relative:paragraph;z-index:-2800" coordorigin="1531,512" coordsize="9468,2">
            <v:shape style="position:absolute;left:1531;top:512;width:9468;height:2" coordorigin="1531,512" coordsize="9468,0" path="m1531,512l10998,512e" filled="f" stroked="t" strokeweight="1pt" strokecolor="#000000">
              <v:path arrowok="t"/>
            </v:shape>
            <w10:wrap type="none"/>
          </v:group>
        </w:pict>
      </w:r>
      <w:r>
        <w:rPr/>
        <w:pict>
          <v:group style="position:absolute;margin-left:76.535439pt;margin-top:29.873407pt;width:473.38583pt;height:.1pt;mso-position-horizontal-relative:page;mso-position-vertical-relative:paragraph;z-index:-2799" coordorigin="1531,597" coordsize="9468,2">
            <v:shape style="position:absolute;left:1531;top:597;width:9468;height:2" coordorigin="1531,597" coordsize="9468,0" path="m1531,597l10998,597e" filled="f" stroked="t" strokeweight="2.5pt" strokecolor="#000000">
              <v:path arrowok="t"/>
            </v:shape>
            <w10:wrap type="none"/>
          </v:group>
        </w:pict>
      </w:r>
      <w:bookmarkStart w:name="Worldwide Sales and Service" w:id="95"/>
      <w:bookmarkEnd w:id="95"/>
      <w:r>
        <w:rPr/>
      </w:r>
      <w:bookmarkStart w:name="_bookmark38" w:id="96"/>
      <w:bookmarkEnd w:id="96"/>
      <w:r>
        <w:rPr/>
      </w:r>
      <w:r>
        <w:rPr>
          <w:rFonts w:ascii="Arial" w:hAnsi="Arial" w:cs="Arial" w:eastAsia="Arial"/>
          <w:b/>
          <w:bCs/>
          <w:spacing w:val="-6"/>
          <w:w w:val="100"/>
          <w:sz w:val="33"/>
          <w:szCs w:val="33"/>
        </w:rPr>
        <w:t>W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orldwide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Sales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and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33"/>
          <w:szCs w:val="33"/>
        </w:rPr>
        <w:t>Service</w:t>
      </w:r>
      <w:r>
        <w:rPr>
          <w:rFonts w:ascii="Arial" w:hAnsi="Arial" w:cs="Arial" w:eastAsia="Arial"/>
          <w:b w:val="0"/>
          <w:bCs w:val="0"/>
          <w:spacing w:val="0"/>
          <w:w w:val="100"/>
          <w:sz w:val="33"/>
          <w:szCs w:val="33"/>
        </w:rPr>
      </w:r>
    </w:p>
    <w:p>
      <w:pPr>
        <w:spacing w:line="150" w:lineRule="exact" w:before="7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0" w:type="auto"/>
        <w:jc w:val="left"/>
        <w:tblInd w:w="16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245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4"/>
                <w:szCs w:val="14"/>
              </w:rPr>
              <w:t>AMERICAS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4"/>
                <w:szCs w:val="14"/>
              </w:rPr>
              <w:t>ASIA/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-11"/>
                <w:w w:val="100"/>
                <w:sz w:val="14"/>
                <w:szCs w:val="14"/>
              </w:rPr>
              <w:t>P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4"/>
                <w:szCs w:val="14"/>
              </w:rPr>
              <w:t>ACIFIC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single" w:sz="4" w:space="0" w:color="A6A9AB"/>
            </w:tcBorders>
            <w:shd w:val="clear" w:color="auto" w:fill="585858"/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4"/>
                <w:szCs w:val="14"/>
              </w:rPr>
              <w:t>ASIA/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-11"/>
                <w:w w:val="100"/>
                <w:sz w:val="14"/>
                <w:szCs w:val="14"/>
              </w:rPr>
              <w:t>P</w:t>
            </w: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4"/>
                <w:szCs w:val="14"/>
              </w:rPr>
              <w:t>ACIFIC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single" w:sz="4" w:space="0" w:color="A6A9AB"/>
              <w:right w:val="nil" w:sz="6" w:space="0" w:color="auto"/>
            </w:tcBorders>
            <w:shd w:val="clear" w:color="auto" w:fill="585858"/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pacing w:val="0"/>
                <w:w w:val="100"/>
                <w:sz w:val="14"/>
                <w:szCs w:val="14"/>
              </w:rPr>
              <w:t>EUROPE</w:t>
            </w:r>
            <w:r>
              <w:rPr>
                <w:rFonts w:ascii="Arial" w:hAnsi="Arial" w:cs="Arial" w:eastAsia="Arial"/>
                <w:b w:val="0"/>
                <w:bCs w:val="0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24" w:hRule="exact"/>
        </w:trPr>
        <w:tc>
          <w:tcPr>
            <w:tcW w:w="2309" w:type="dxa"/>
            <w:tcBorders>
              <w:top w:val="single" w:sz="4" w:space="0" w:color="A6A9AB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Corporate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Office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Australia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Sydney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India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Bangalore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single" w:sz="4" w:space="0" w:color="A6A9AB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29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Austria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3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els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2355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3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Chandler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Blvd.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61-2-9868-6733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91-80-3090-4444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43-7242-2244-39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Chandle</w:t>
            </w:r>
            <w:r>
              <w:rPr>
                <w:rFonts w:ascii="Arial" w:hAnsi="Arial" w:cs="Arial" w:eastAsia="Arial"/>
                <w:b w:val="0"/>
                <w:bCs w:val="0"/>
                <w:spacing w:val="-8"/>
                <w:w w:val="100"/>
                <w:sz w:val="14"/>
                <w:szCs w:val="14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AZ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85224-6199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Beijing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India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New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Delhi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43-7242-2244-393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480-792-7200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86-10-8569-7000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91-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1-4160-8631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Denmark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Copenhagen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480-792-7277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Chengdu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India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Pune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45-4485-5910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echnical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Support: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86-28-8665-55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91-20-4121-0141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45-4485-2829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hyperlink r:id="rId28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4"/>
                  <w:szCs w:val="14"/>
                </w:rPr>
                <w:t>ww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-8"/>
                  <w:w w:val="100"/>
                  <w:sz w:val="14"/>
                  <w:szCs w:val="14"/>
                </w:rPr>
                <w:t>w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4"/>
                  <w:szCs w:val="14"/>
                </w:rPr>
                <w:t>.microchip.com/support</w:t>
              </w:r>
              <w:r>
                <w:rPr>
                  <w:rFonts w:ascii="Arial" w:hAnsi="Arial" w:cs="Arial" w:eastAsia="Arial"/>
                  <w:b w:val="0"/>
                  <w:bCs w:val="0"/>
                  <w:color w:val="000000"/>
                  <w:spacing w:val="0"/>
                  <w:w w:val="100"/>
                  <w:sz w:val="14"/>
                  <w:szCs w:val="14"/>
                </w:rPr>
              </w:r>
            </w:hyperlink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Chongqing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Japan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Osaka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Finland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Espoo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3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Address: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86-23-8980-9588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81-6-6152-7160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358-9-4520-820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hyperlink r:id="rId26"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4"/>
                  <w:szCs w:val="14"/>
                </w:rPr>
                <w:t>ww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-8"/>
                  <w:w w:val="100"/>
                  <w:sz w:val="14"/>
                  <w:szCs w:val="14"/>
                </w:rPr>
                <w:t>w</w:t>
              </w:r>
              <w:r>
                <w:rPr>
                  <w:rFonts w:ascii="Arial" w:hAnsi="Arial" w:cs="Arial" w:eastAsia="Arial"/>
                  <w:b w:val="0"/>
                  <w:bCs w:val="0"/>
                  <w:color w:val="0000FF"/>
                  <w:spacing w:val="0"/>
                  <w:w w:val="100"/>
                  <w:sz w:val="14"/>
                  <w:szCs w:val="14"/>
                </w:rPr>
                <w:t>.microchip.com</w:t>
              </w:r>
              <w:r>
                <w:rPr>
                  <w:rFonts w:ascii="Arial" w:hAnsi="Arial" w:cs="Arial" w:eastAsia="Arial"/>
                  <w:b w:val="0"/>
                  <w:bCs w:val="0"/>
                  <w:color w:val="000000"/>
                  <w:spacing w:val="0"/>
                  <w:w w:val="100"/>
                  <w:sz w:val="14"/>
                  <w:szCs w:val="14"/>
                </w:rPr>
              </w:r>
            </w:hyperlink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Dongguan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Japan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okyo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France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Paris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Atlanta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86-769-8702-9880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81-3-6880-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3770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33-1-69-53-63-20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Duluth,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GA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Guangzhou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Korea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Daegu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33-1-69-30-90-79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678-957-9614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86-20-8755-8029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82-53-744-4301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Germany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Garching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678-957-1455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Hangzhou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Korea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Seoul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49-8931-9700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Austin,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TX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86-571-8792-8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15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82-2-554-7200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Germany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Haan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512-257-3370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Hong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Kong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SAR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Malaysia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Kuala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Lumpur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49-2129-3766400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Boston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852-2943-5100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60-3-7651-7906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Germany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Heilbronn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3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estborough,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MA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Nanjing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Malaysia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Penang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49-7131-72400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774-760-0087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86-25-8473-2460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60-4-227-8870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Germany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Karlsruhe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774-760-0088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Qingdao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Philippines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Manila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49-721-625370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Chicago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86-532-8502-7355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63-2-634-9065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Germany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Munich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Itasca,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IL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Shanghai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Singapore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49-89-627-144-0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630-285-0071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86-21-3326-8000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65-6334-8870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49-89-627-144-44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630-285-0075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Shenyang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aiwan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Hsin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Chu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Germany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Rosenheim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Dallas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86-24-2334-2829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886-3-577-8366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49-8031-354-560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Addison,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TX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Shenzhen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aiwan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Kaohsiung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Israel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Ra’anana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972-818-7423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86-755-8864-2200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886-7-213-7830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972-9-744-7705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972-818-2924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Suzhou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aiwan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aipei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Italy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Milan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Detroit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86-186-6233-1526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886-2-2508-8600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39-0331-7426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Novi,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MI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3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uhan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Thailand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Bangkok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39-0331-466781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248-848-4000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86-27-5980-5300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66-2-694-1351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Italy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Padova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Houston,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TX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Xian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-3"/>
                <w:w w:val="100"/>
                <w:sz w:val="14"/>
                <w:szCs w:val="14"/>
              </w:rPr>
              <w:t>V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ietnam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Ho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Minh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39-049-7625286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281-894-5983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86-29-8833-7252</w:t>
            </w:r>
          </w:p>
        </w:tc>
        <w:tc>
          <w:tcPr>
            <w:tcW w:w="2309" w:type="dxa"/>
            <w:vMerge w:val="restart"/>
            <w:tcBorders>
              <w:top w:val="nil" w:sz="6" w:space="0" w:color="auto"/>
              <w:left w:val="single" w:sz="4" w:space="0" w:color="A6A9AB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84-28-5448-2100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Netherlands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Drunen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Indianapolis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Xiamen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31-416-690399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Noblesville,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IN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86-592-2388138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31-416-690340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317-773-8323</w:t>
            </w:r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China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Zhuhai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Norway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8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rondheim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317-773-5453</w:t>
            </w:r>
          </w:p>
        </w:tc>
        <w:tc>
          <w:tcPr>
            <w:tcW w:w="2309" w:type="dxa"/>
            <w:vMerge w:val="restart"/>
            <w:tcBorders>
              <w:top w:val="nil" w:sz="6" w:space="0" w:color="auto"/>
              <w:left w:val="single" w:sz="4" w:space="0" w:color="A6A9AB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86-756-3210040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47-72884388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317-536-2380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Poland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6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arsaw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Los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Angeles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48-22-3325737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Mission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3"/>
                <w:w w:val="100"/>
                <w:sz w:val="14"/>
                <w:szCs w:val="14"/>
              </w:rPr>
              <w:t>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iejo,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CA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Romania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Bucharest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949-462-9523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40-21-407-87-50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949-462-9608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Spain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Madrid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951-273-7800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34-91-708-08-90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Raleigh,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34-91-708-08-91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919-844-7510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Sweden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Gothenberg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New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ork,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NY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46-31-704-60-40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631-435-6000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Sweden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Stockholm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San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Jose,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46-8-5090-4654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408-735-9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UK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3"/>
                <w:w w:val="100"/>
                <w:sz w:val="14"/>
                <w:szCs w:val="14"/>
              </w:rPr>
              <w:t>W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okingham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408-436-4270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tcBorders>
              <w:top w:val="nil" w:sz="6" w:space="0" w:color="auto"/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44-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18-921-5800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Canada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-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1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4"/>
                <w:szCs w:val="14"/>
              </w:rPr>
              <w:t>oronto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 w:val="restart"/>
            <w:tcBorders>
              <w:top w:val="nil" w:sz="6" w:space="0" w:color="auto"/>
              <w:left w:val="single" w:sz="4" w:space="0" w:color="A6A9AB"/>
              <w:right w:val="nil" w:sz="6" w:space="0" w:color="auto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44-</w:t>
            </w:r>
            <w:r>
              <w:rPr>
                <w:rFonts w:ascii="Arial" w:hAnsi="Arial" w:cs="Arial" w:eastAsia="Arial"/>
                <w:b w:val="0"/>
                <w:bCs w:val="0"/>
                <w:spacing w:val="-11"/>
                <w:w w:val="100"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18-921-5820</w:t>
            </w:r>
          </w:p>
        </w:tc>
      </w:tr>
      <w:tr>
        <w:trPr>
          <w:trHeight w:val="204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6"/>
                <w:w w:val="100"/>
                <w:sz w:val="14"/>
                <w:szCs w:val="14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el: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905-695-1980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right w:val="nil" w:sz="6" w:space="0" w:color="auto"/>
            </w:tcBorders>
          </w:tcPr>
          <w:p>
            <w:pPr/>
          </w:p>
        </w:tc>
      </w:tr>
      <w:tr>
        <w:trPr>
          <w:trHeight w:val="249" w:hRule="exact"/>
        </w:trPr>
        <w:tc>
          <w:tcPr>
            <w:tcW w:w="23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" w:space="0" w:color="A6A9AB"/>
            </w:tcBorders>
          </w:tcPr>
          <w:p>
            <w:pPr>
              <w:pStyle w:val="TableParagraph"/>
              <w:spacing w:before="14"/>
              <w:ind w:left="60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Fax: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4"/>
                <w:szCs w:val="14"/>
              </w:rPr>
              <w:t>905-695-2078</w:t>
            </w:r>
          </w:p>
        </w:tc>
        <w:tc>
          <w:tcPr>
            <w:tcW w:w="2309" w:type="dxa"/>
            <w:vMerge/>
            <w:tcBorders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bottom w:val="nil" w:sz="6" w:space="0" w:color="auto"/>
              <w:right w:val="single" w:sz="4" w:space="0" w:color="A6A9AB"/>
            </w:tcBorders>
          </w:tcPr>
          <w:p>
            <w:pPr/>
          </w:p>
        </w:tc>
        <w:tc>
          <w:tcPr>
            <w:tcW w:w="2309" w:type="dxa"/>
            <w:vMerge/>
            <w:tcBorders>
              <w:left w:val="single" w:sz="4" w:space="0" w:color="A6A9AB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sectPr>
      <w:headerReference w:type="default" r:id="rId33"/>
      <w:footerReference w:type="default" r:id="rId34"/>
      <w:pgSz w:w="12240" w:h="15840"/>
      <w:pgMar w:header="0" w:footer="578" w:top="1480" w:bottom="760" w:left="1420" w:right="1140"/>
      <w:pgNumType w:start="2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3.649017pt;margin-top:757.784241pt;width:50.015002pt;height:11pt;mso-position-horizontal-relative:page;mso-position-vertical-relative:page;z-index:-2885" type="#_x0000_t202" filled="f" stroked="f">
          <v:textbox inset="0,0,0,0">
            <w:txbxContent>
              <w:p>
                <w:pPr>
                  <w:spacing w:line="204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User</w:t>
                </w: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Guide</w:t>
                </w:r>
                <w:r>
                  <w:rPr>
                    <w:rFonts w:ascii="Arial" w:hAnsi="Arial" w:cs="Arial" w:eastAsia="Arial"/>
                    <w:b w:val="0"/>
                    <w:bCs w:val="0"/>
                    <w:color w:val="000000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65.298157pt;margin-top:752.637146pt;width:86.624004pt;height:15.66929pt;mso-position-horizontal-relative:page;mso-position-vertical-relative:page;z-index:-2884" type="#_x0000_t202" filled="f" stroked="f">
          <v:textbox inset="0,0,0,0">
            <w:txbxContent>
              <w:p>
                <w:pPr>
                  <w:spacing w:line="110" w:lineRule="exact" w:before="3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</w:rPr>
                </w:r>
              </w:p>
              <w:p>
                <w:pPr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DS50003458A-page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75.532463pt;margin-top:759.725342pt;width:123.031995pt;height:22.58111pt;mso-position-horizontal-relative:page;mso-position-vertical-relative:page;z-index:-2883" type="#_x0000_t202" filled="f" stroked="f">
          <v:textbox inset="0,0,0,0">
            <w:txbxContent>
              <w:p>
                <w:pPr>
                  <w:spacing w:line="207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8"/>
                    <w:szCs w:val="18"/>
                  </w:rPr>
                  <w:t>©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-6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2022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Microchip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-18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echnology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Inc.</w:t>
                </w:r>
              </w:p>
              <w:p>
                <w:pPr>
                  <w:spacing w:before="44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and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its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subsidiaries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303.649017pt;margin-top:757.784241pt;width:50.015002pt;height:11pt;mso-position-horizontal-relative:page;mso-position-vertical-relative:page;z-index:-2872" type="#_x0000_t202" filled="f" stroked="f">
          <v:textbox inset="0,0,0,0">
            <w:txbxContent>
              <w:p>
                <w:pPr>
                  <w:spacing w:line="204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User</w:t>
                </w: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Guide</w:t>
                </w:r>
                <w:r>
                  <w:rPr>
                    <w:rFonts w:ascii="Arial" w:hAnsi="Arial" w:cs="Arial" w:eastAsia="Arial"/>
                    <w:b w:val="0"/>
                    <w:bCs w:val="0"/>
                    <w:color w:val="000000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65.298157pt;margin-top:752.637146pt;width:86.624004pt;height:15.66929pt;mso-position-horizontal-relative:page;mso-position-vertical-relative:page;z-index:-2871" type="#_x0000_t202" filled="f" stroked="f">
          <v:textbox inset="0,0,0,0">
            <w:txbxContent>
              <w:p>
                <w:pPr>
                  <w:spacing w:line="110" w:lineRule="exact" w:before="3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</w:rPr>
                </w:r>
              </w:p>
              <w:p>
                <w:pPr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DS50003458A-page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75.530891pt;margin-top:759.725342pt;width:123.027835pt;height:22.58111pt;mso-position-horizontal-relative:page;mso-position-vertical-relative:page;z-index:-2870" type="#_x0000_t202" filled="f" stroked="f">
          <v:textbox inset="0,0,0,0">
            <w:txbxContent>
              <w:p>
                <w:pPr>
                  <w:spacing w:line="207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8"/>
                    <w:szCs w:val="18"/>
                  </w:rPr>
                  <w:t>©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-6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2022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Microchip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-18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echnology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Inc.</w:t>
                </w:r>
              </w:p>
              <w:p>
                <w:pPr>
                  <w:spacing w:before="44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and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its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subsidiaries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303.649017pt;margin-top:752.114929pt;width:50.015002pt;height:11pt;mso-position-horizontal-relative:page;mso-position-vertical-relative:page;z-index:-2869" type="#_x0000_t202" filled="f" stroked="f">
          <v:textbox inset="0,0,0,0">
            <w:txbxContent>
              <w:p>
                <w:pPr>
                  <w:spacing w:line="204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8"/>
                    <w:szCs w:val="18"/>
                  </w:rPr>
                </w:pP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User</w:t>
                </w: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color w:val="656565"/>
                    <w:spacing w:val="0"/>
                    <w:w w:val="100"/>
                    <w:sz w:val="18"/>
                    <w:szCs w:val="18"/>
                  </w:rPr>
                  <w:t>Guide</w:t>
                </w:r>
                <w:r>
                  <w:rPr>
                    <w:rFonts w:ascii="Arial" w:hAnsi="Arial" w:cs="Arial" w:eastAsia="Arial"/>
                    <w:b w:val="0"/>
                    <w:bCs w:val="0"/>
                    <w:color w:val="000000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65.298157pt;margin-top:752.637146pt;width:86.624004pt;height:10.0pt;mso-position-horizontal-relative:page;mso-position-vertical-relative:page;z-index:-2868" type="#_x0000_t202" filled="f" stroked="f">
          <v:textbox inset="0,0,0,0">
            <w:txbxContent>
              <w:p>
                <w:pPr>
                  <w:spacing w:line="184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DS50003458A-page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75.533691pt;margin-top:754.05603pt;width:123.027835pt;height:22.58111pt;mso-position-horizontal-relative:page;mso-position-vertical-relative:page;z-index:-2867" type="#_x0000_t202" filled="f" stroked="f">
          <v:textbox inset="0,0,0,0">
            <w:txbxContent>
              <w:p>
                <w:pPr>
                  <w:spacing w:line="207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8"/>
                    <w:szCs w:val="18"/>
                  </w:rPr>
                  <w:t>©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-6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2022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Microchip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-18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echnology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Inc.</w:t>
                </w:r>
              </w:p>
              <w:p>
                <w:pPr>
                  <w:spacing w:before="44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and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its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6"/>
                    <w:szCs w:val="16"/>
                  </w:rPr>
                  <w:t>subsidiaries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386.560425pt;margin-top:23.388763pt;width:164.346275pt;height:19.671635pt;mso-position-horizontal-relative:page;mso-position-vertical-relative:page;z-index:-2882" type="#_x0000_t202" filled="f" stroked="f">
          <v:textbox inset="0,0,0,0">
            <w:txbxContent>
              <w:p>
                <w:pPr>
                  <w:spacing w:line="381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33"/>
                    <w:szCs w:val="33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33"/>
                    <w:szCs w:val="33"/>
                  </w:rPr>
                  <w:t>Libero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7"/>
                    <w:sz w:val="27"/>
                    <w:szCs w:val="27"/>
                  </w:rPr>
                  <w:t>®</w:t>
                </w:r>
                <w:r>
                  <w:rPr>
                    <w:rFonts w:ascii="Arial" w:hAnsi="Arial" w:cs="Arial" w:eastAsia="Arial"/>
                    <w:b/>
                    <w:bCs/>
                    <w:spacing w:val="17"/>
                    <w:w w:val="100"/>
                    <w:position w:val="7"/>
                    <w:sz w:val="27"/>
                    <w:szCs w:val="27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SoC</w:t>
                </w:r>
                <w:r>
                  <w:rPr>
                    <w:rFonts w:ascii="Arial" w:hAnsi="Arial" w:cs="Arial" w:eastAsia="Arial"/>
                    <w:b/>
                    <w:bCs/>
                    <w:spacing w:val="1"/>
                    <w:w w:val="100"/>
                    <w:position w:val="0"/>
                    <w:sz w:val="33"/>
                    <w:szCs w:val="33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v2022.3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position w:val="0"/>
                    <w:sz w:val="33"/>
                    <w:szCs w:val="3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6.535439pt;margin-top:63.092522pt;width:473.38583pt;height:.1pt;mso-position-horizontal-relative:page;mso-position-vertical-relative:page;z-index:-2881" coordorigin="1531,1262" coordsize="9468,2">
          <v:shape style="position:absolute;left:1531;top:1262;width:9468;height:2" coordorigin="1531,1262" coordsize="9468,0" path="m1531,1262l10998,1262e" filled="f" stroked="t" strokeweight="2.5pt" strokecolor="#000000">
            <v:path arrowok="t"/>
          </v:shape>
          <w10:wrap type="none"/>
        </v:group>
      </w:pict>
    </w:r>
    <w:r>
      <w:rPr/>
      <w:pict>
        <v:shape style="position:absolute;margin-left:386.560425pt;margin-top:20.554113pt;width:164.358315pt;height:35.521661pt;mso-position-horizontal-relative:page;mso-position-vertical-relative:page;z-index:-2880" type="#_x0000_t202" filled="f" stroked="f">
          <v:textbox inset="0,0,0,0">
            <w:txbxContent>
              <w:p>
                <w:pPr>
                  <w:spacing w:line="381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33"/>
                    <w:szCs w:val="33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33"/>
                    <w:szCs w:val="33"/>
                  </w:rPr>
                  <w:t>Libero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7"/>
                    <w:sz w:val="27"/>
                    <w:szCs w:val="27"/>
                  </w:rPr>
                  <w:t>®</w:t>
                </w:r>
                <w:r>
                  <w:rPr>
                    <w:rFonts w:ascii="Arial" w:hAnsi="Arial" w:cs="Arial" w:eastAsia="Arial"/>
                    <w:b/>
                    <w:bCs/>
                    <w:spacing w:val="17"/>
                    <w:w w:val="100"/>
                    <w:position w:val="7"/>
                    <w:sz w:val="27"/>
                    <w:szCs w:val="27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SoC</w:t>
                </w:r>
                <w:r>
                  <w:rPr>
                    <w:rFonts w:ascii="Arial" w:hAnsi="Arial" w:cs="Arial" w:eastAsia="Arial"/>
                    <w:b/>
                    <w:bCs/>
                    <w:spacing w:val="1"/>
                    <w:w w:val="100"/>
                    <w:position w:val="0"/>
                    <w:sz w:val="33"/>
                    <w:szCs w:val="33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v2022.3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position w:val="0"/>
                    <w:sz w:val="33"/>
                    <w:szCs w:val="33"/>
                  </w:rPr>
                </w:r>
              </w:p>
              <w:p>
                <w:pPr>
                  <w:spacing w:before="39"/>
                  <w:ind w:left="1027" w:right="0" w:firstLine="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MDDR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Configurator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6.535439pt;margin-top:63.092522pt;width:473.38583pt;height:.1pt;mso-position-horizontal-relative:page;mso-position-vertical-relative:page;z-index:-2879" coordorigin="1531,1262" coordsize="9468,2">
          <v:shape style="position:absolute;left:1531;top:1262;width:9468;height:2" coordorigin="1531,1262" coordsize="9468,0" path="m1531,1262l10998,1262e" filled="f" stroked="t" strokeweight="2.5pt" strokecolor="#000000">
            <v:path arrowok="t"/>
          </v:shape>
          <w10:wrap type="none"/>
        </v:group>
      </w:pict>
    </w:r>
    <w:r>
      <w:rPr/>
      <w:pict>
        <v:shape style="position:absolute;margin-left:370.274719pt;margin-top:20.554113pt;width:180.656008pt;height:35.521661pt;mso-position-horizontal-relative:page;mso-position-vertical-relative:page;z-index:-2878" type="#_x0000_t202" filled="f" stroked="f">
          <v:textbox inset="0,0,0,0">
            <w:txbxContent>
              <w:p>
                <w:pPr>
                  <w:spacing w:line="381" w:lineRule="exact"/>
                  <w:ind w:left="345" w:right="0" w:firstLine="0"/>
                  <w:jc w:val="left"/>
                  <w:rPr>
                    <w:rFonts w:ascii="Arial" w:hAnsi="Arial" w:cs="Arial" w:eastAsia="Arial"/>
                    <w:sz w:val="33"/>
                    <w:szCs w:val="33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33"/>
                    <w:szCs w:val="33"/>
                  </w:rPr>
                  <w:t>Libero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7"/>
                    <w:sz w:val="27"/>
                    <w:szCs w:val="27"/>
                  </w:rPr>
                  <w:t>®</w:t>
                </w:r>
                <w:r>
                  <w:rPr>
                    <w:rFonts w:ascii="Arial" w:hAnsi="Arial" w:cs="Arial" w:eastAsia="Arial"/>
                    <w:b/>
                    <w:bCs/>
                    <w:spacing w:val="17"/>
                    <w:w w:val="100"/>
                    <w:position w:val="7"/>
                    <w:sz w:val="27"/>
                    <w:szCs w:val="27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SoC</w:t>
                </w:r>
                <w:r>
                  <w:rPr>
                    <w:rFonts w:ascii="Arial" w:hAnsi="Arial" w:cs="Arial" w:eastAsia="Arial"/>
                    <w:b/>
                    <w:bCs/>
                    <w:spacing w:val="1"/>
                    <w:w w:val="100"/>
                    <w:position w:val="0"/>
                    <w:sz w:val="33"/>
                    <w:szCs w:val="33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v2022.3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position w:val="0"/>
                    <w:sz w:val="33"/>
                    <w:szCs w:val="33"/>
                  </w:rPr>
                </w:r>
              </w:p>
              <w:p>
                <w:pPr>
                  <w:spacing w:before="39"/>
                  <w:ind w:left="20" w:right="0" w:firstLine="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MDDR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Controller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Configuration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6.535439pt;margin-top:63.092522pt;width:473.38583pt;height:.1pt;mso-position-horizontal-relative:page;mso-position-vertical-relative:page;z-index:-2877" coordorigin="1531,1262" coordsize="9468,2">
          <v:shape style="position:absolute;left:1531;top:1262;width:9468;height:2" coordorigin="1531,1262" coordsize="9468,0" path="m1531,1262l10998,1262e" filled="f" stroked="t" strokeweight="2.5pt" strokecolor="#000000">
            <v:path arrowok="t"/>
          </v:shape>
          <w10:wrap type="none"/>
        </v:group>
      </w:pict>
    </w:r>
    <w:r>
      <w:rPr/>
      <w:pict>
        <v:shape style="position:absolute;margin-left:386.560425pt;margin-top:20.554113pt;width:164.358294pt;height:35.521661pt;mso-position-horizontal-relative:page;mso-position-vertical-relative:page;z-index:-2876" type="#_x0000_t202" filled="f" stroked="f">
          <v:textbox inset="0,0,0,0">
            <w:txbxContent>
              <w:p>
                <w:pPr>
                  <w:spacing w:line="381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33"/>
                    <w:szCs w:val="33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33"/>
                    <w:szCs w:val="33"/>
                  </w:rPr>
                  <w:t>Libero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7"/>
                    <w:sz w:val="27"/>
                    <w:szCs w:val="27"/>
                  </w:rPr>
                  <w:t>®</w:t>
                </w:r>
                <w:r>
                  <w:rPr>
                    <w:rFonts w:ascii="Arial" w:hAnsi="Arial" w:cs="Arial" w:eastAsia="Arial"/>
                    <w:b/>
                    <w:bCs/>
                    <w:spacing w:val="17"/>
                    <w:w w:val="100"/>
                    <w:position w:val="7"/>
                    <w:sz w:val="27"/>
                    <w:szCs w:val="27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SoC</w:t>
                </w:r>
                <w:r>
                  <w:rPr>
                    <w:rFonts w:ascii="Arial" w:hAnsi="Arial" w:cs="Arial" w:eastAsia="Arial"/>
                    <w:b/>
                    <w:bCs/>
                    <w:spacing w:val="1"/>
                    <w:w w:val="100"/>
                    <w:position w:val="0"/>
                    <w:sz w:val="33"/>
                    <w:szCs w:val="33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v2022.3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position w:val="0"/>
                    <w:sz w:val="33"/>
                    <w:szCs w:val="33"/>
                  </w:rPr>
                </w:r>
              </w:p>
              <w:p>
                <w:pPr>
                  <w:spacing w:before="39"/>
                  <w:ind w:left="1400" w:right="0" w:firstLine="0"/>
                  <w:jc w:val="left"/>
                  <w:rPr>
                    <w:rFonts w:ascii="Arial" w:hAnsi="Arial" w:cs="Arial" w:eastAsia="Arial"/>
                    <w:sz w:val="24"/>
                    <w:szCs w:val="24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Port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24"/>
                    <w:szCs w:val="24"/>
                  </w:rPr>
                  <w:t>Description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386.560425pt;margin-top:20.554113pt;width:164.346275pt;height:19.671635pt;mso-position-horizontal-relative:page;mso-position-vertical-relative:page;z-index:-2875" type="#_x0000_t202" filled="f" stroked="f">
          <v:textbox inset="0,0,0,0">
            <w:txbxContent>
              <w:p>
                <w:pPr>
                  <w:spacing w:line="381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33"/>
                    <w:szCs w:val="33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33"/>
                    <w:szCs w:val="33"/>
                  </w:rPr>
                  <w:t>Libero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7"/>
                    <w:sz w:val="27"/>
                    <w:szCs w:val="27"/>
                  </w:rPr>
                  <w:t>®</w:t>
                </w:r>
                <w:r>
                  <w:rPr>
                    <w:rFonts w:ascii="Arial" w:hAnsi="Arial" w:cs="Arial" w:eastAsia="Arial"/>
                    <w:b/>
                    <w:bCs/>
                    <w:spacing w:val="17"/>
                    <w:w w:val="100"/>
                    <w:position w:val="7"/>
                    <w:sz w:val="27"/>
                    <w:szCs w:val="27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SoC</w:t>
                </w:r>
                <w:r>
                  <w:rPr>
                    <w:rFonts w:ascii="Arial" w:hAnsi="Arial" w:cs="Arial" w:eastAsia="Arial"/>
                    <w:b/>
                    <w:bCs/>
                    <w:spacing w:val="1"/>
                    <w:w w:val="100"/>
                    <w:position w:val="0"/>
                    <w:sz w:val="33"/>
                    <w:szCs w:val="33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v2022.3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position w:val="0"/>
                    <w:sz w:val="33"/>
                    <w:szCs w:val="3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6.535439pt;margin-top:46.092522pt;width:473.38583pt;height:.1pt;mso-position-horizontal-relative:page;mso-position-vertical-relative:page;z-index:-2874" coordorigin="1531,922" coordsize="9468,2">
          <v:shape style="position:absolute;left:1531;top:922;width:9468;height:2" coordorigin="1531,922" coordsize="9468,0" path="m1531,922l10998,922e" filled="f" stroked="t" strokeweight="2.5pt" strokecolor="#000000">
            <v:path arrowok="t"/>
          </v:shape>
          <w10:wrap type="none"/>
        </v:group>
      </w:pict>
    </w:r>
    <w:r>
      <w:rPr/>
      <w:pict>
        <v:shape style="position:absolute;margin-left:386.560425pt;margin-top:20.554113pt;width:164.346275pt;height:19.671635pt;mso-position-horizontal-relative:page;mso-position-vertical-relative:page;z-index:-2873" type="#_x0000_t202" filled="f" stroked="f">
          <v:textbox inset="0,0,0,0">
            <w:txbxContent>
              <w:p>
                <w:pPr>
                  <w:spacing w:line="381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33"/>
                    <w:szCs w:val="33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33"/>
                    <w:szCs w:val="33"/>
                  </w:rPr>
                  <w:t>Libero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7"/>
                    <w:sz w:val="27"/>
                    <w:szCs w:val="27"/>
                  </w:rPr>
                  <w:t>®</w:t>
                </w:r>
                <w:r>
                  <w:rPr>
                    <w:rFonts w:ascii="Arial" w:hAnsi="Arial" w:cs="Arial" w:eastAsia="Arial"/>
                    <w:b/>
                    <w:bCs/>
                    <w:spacing w:val="17"/>
                    <w:w w:val="100"/>
                    <w:position w:val="7"/>
                    <w:sz w:val="27"/>
                    <w:szCs w:val="27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SoC</w:t>
                </w:r>
                <w:r>
                  <w:rPr>
                    <w:rFonts w:ascii="Arial" w:hAnsi="Arial" w:cs="Arial" w:eastAsia="Arial"/>
                    <w:b/>
                    <w:bCs/>
                    <w:spacing w:val="1"/>
                    <w:w w:val="100"/>
                    <w:position w:val="0"/>
                    <w:sz w:val="33"/>
                    <w:szCs w:val="33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position w:val="0"/>
                    <w:sz w:val="33"/>
                    <w:szCs w:val="33"/>
                  </w:rPr>
                  <w:t>v2022.3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position w:val="0"/>
                    <w:sz w:val="33"/>
                    <w:szCs w:val="3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bullet"/>
      <w:lvlText w:val="•"/>
      <w:lvlJc w:val="left"/>
      <w:pPr>
        <w:ind w:hanging="256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hanging="256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–"/>
      <w:lvlJc w:val="left"/>
      <w:pPr>
        <w:ind w:hanging="256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hanging="851"/>
        <w:jc w:val="left"/>
      </w:pPr>
      <w:rPr>
        <w:rFonts w:hint="default" w:ascii="Arial" w:hAnsi="Arial" w:eastAsia="Arial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hanging="851"/>
        <w:jc w:val="left"/>
      </w:pPr>
      <w:rPr>
        <w:rFonts w:hint="default" w:ascii="Arial" w:hAnsi="Arial" w:eastAsia="Arial"/>
        <w:b/>
        <w:bCs/>
        <w:sz w:val="24"/>
        <w:szCs w:val="24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hanging="397"/>
        <w:jc w:val="left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hanging="85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851"/>
        <w:jc w:val="left"/>
      </w:pPr>
      <w:rPr>
        <w:rFonts w:hint="default" w:ascii="Arial" w:hAnsi="Arial" w:eastAsia="Arial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hanging="256"/>
      </w:pPr>
      <w:rPr>
        <w:rFonts w:hint="default" w:ascii="Arial" w:hAnsi="Arial" w:eastAsia="Arial"/>
        <w:sz w:val="18"/>
        <w:szCs w:val="18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hanging="85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85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851"/>
        <w:jc w:val="left"/>
      </w:pPr>
      <w:rPr>
        <w:rFonts w:hint="default" w:ascii="Arial" w:hAnsi="Arial" w:eastAsia="Arial"/>
        <w:b/>
        <w:bCs/>
        <w:sz w:val="20"/>
        <w:szCs w:val="20"/>
      </w:rPr>
    </w:lvl>
    <w:lvl w:ilvl="3">
      <w:start w:val="1"/>
      <w:numFmt w:val="bullet"/>
      <w:lvlText w:val="•"/>
      <w:lvlJc w:val="left"/>
      <w:pPr>
        <w:ind w:hanging="256"/>
      </w:pPr>
      <w:rPr>
        <w:rFonts w:hint="default" w:ascii="Arial" w:hAnsi="Arial" w:eastAsia="Arial"/>
        <w:sz w:val="18"/>
        <w:szCs w:val="18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hanging="851"/>
        <w:jc w:val="left"/>
      </w:pPr>
      <w:rPr>
        <w:rFonts w:hint="default" w:ascii="Arial" w:hAnsi="Arial" w:eastAsia="Arial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hanging="851"/>
        <w:jc w:val="left"/>
      </w:pPr>
      <w:rPr>
        <w:rFonts w:hint="default" w:ascii="Arial" w:hAnsi="Arial" w:eastAsia="Arial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hanging="256"/>
      </w:pPr>
      <w:rPr>
        <w:rFonts w:hint="default" w:ascii="Arial" w:hAnsi="Arial" w:eastAsia="Arial"/>
        <w:sz w:val="18"/>
        <w:szCs w:val="18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hanging="358"/>
        <w:jc w:val="left"/>
      </w:pPr>
      <w:rPr>
        <w:rFonts w:hint="default" w:ascii="Arial" w:hAnsi="Arial" w:eastAsia="Arial"/>
        <w:sz w:val="18"/>
        <w:szCs w:val="18"/>
      </w:rPr>
    </w:lvl>
    <w:lvl w:ilvl="1">
      <w:start w:val="1"/>
      <w:numFmt w:val="decimal"/>
      <w:lvlText w:val="%1.%2."/>
      <w:lvlJc w:val="left"/>
      <w:pPr>
        <w:ind w:hanging="545"/>
        <w:jc w:val="left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hanging="397"/>
        <w:jc w:val="left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223"/>
      <w:ind w:left="167"/>
    </w:pPr>
    <w:rPr>
      <w:rFonts w:ascii="Arial" w:hAnsi="Arial" w:eastAsia="Arial"/>
      <w:sz w:val="18"/>
      <w:szCs w:val="18"/>
    </w:rPr>
  </w:style>
  <w:style w:styleId="TOC2" w:type="paragraph">
    <w:name w:val="TOC 2"/>
    <w:basedOn w:val="Normal"/>
    <w:uiPriority w:val="1"/>
    <w:qFormat/>
    <w:pPr>
      <w:spacing w:before="63"/>
      <w:ind w:left="524" w:hanging="545"/>
    </w:pPr>
    <w:rPr>
      <w:rFonts w:ascii="Arial" w:hAnsi="Arial" w:eastAsia="Arial"/>
      <w:sz w:val="18"/>
      <w:szCs w:val="18"/>
    </w:rPr>
  </w:style>
  <w:style w:styleId="BodyText" w:type="paragraph">
    <w:name w:val="Body Text"/>
    <w:basedOn w:val="Normal"/>
    <w:uiPriority w:val="1"/>
    <w:qFormat/>
    <w:pPr>
      <w:ind w:left="187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ind w:left="187"/>
      <w:outlineLvl w:val="1"/>
    </w:pPr>
    <w:rPr>
      <w:rFonts w:ascii="Arial" w:hAnsi="Arial" w:eastAsia="Arial"/>
      <w:b/>
      <w:bCs/>
      <w:sz w:val="28"/>
      <w:szCs w:val="28"/>
    </w:rPr>
  </w:style>
  <w:style w:styleId="Heading2" w:type="paragraph">
    <w:name w:val="Heading 2"/>
    <w:basedOn w:val="Normal"/>
    <w:uiPriority w:val="1"/>
    <w:qFormat/>
    <w:pPr>
      <w:spacing w:before="69"/>
      <w:ind w:left="967" w:hanging="851"/>
      <w:outlineLvl w:val="2"/>
    </w:pPr>
    <w:rPr>
      <w:rFonts w:ascii="Arial" w:hAnsi="Arial" w:eastAsia="Arial"/>
      <w:b/>
      <w:bCs/>
      <w:sz w:val="24"/>
      <w:szCs w:val="24"/>
    </w:rPr>
  </w:style>
  <w:style w:styleId="Heading3" w:type="paragraph">
    <w:name w:val="Heading 3"/>
    <w:basedOn w:val="Normal"/>
    <w:uiPriority w:val="1"/>
    <w:qFormat/>
    <w:pPr>
      <w:ind w:left="967" w:hanging="851"/>
      <w:outlineLvl w:val="3"/>
    </w:pPr>
    <w:rPr>
      <w:rFonts w:ascii="Arial" w:hAnsi="Arial" w:eastAsia="Arial"/>
      <w:b/>
      <w:bCs/>
      <w:sz w:val="20"/>
      <w:szCs w:val="20"/>
    </w:rPr>
  </w:style>
  <w:style w:styleId="Heading4" w:type="paragraph">
    <w:name w:val="Heading 4"/>
    <w:basedOn w:val="Normal"/>
    <w:uiPriority w:val="1"/>
    <w:qFormat/>
    <w:pPr>
      <w:ind w:left="967"/>
      <w:outlineLvl w:val="4"/>
    </w:pPr>
    <w:rPr>
      <w:rFonts w:ascii="Arial" w:hAnsi="Arial" w:eastAsia="Arial"/>
      <w:b/>
      <w:bCs/>
      <w:sz w:val="18"/>
      <w:szCs w:val="1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1.microchip.com/downloads/aemDocuments/documents/FPGA/ProductDocuments/SoC/sf2_standalone_peripheral_initialization_ug.pdf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1.jpg"/><Relationship Id="rId10" Type="http://schemas.openxmlformats.org/officeDocument/2006/relationships/hyperlink" Target="https://ww1.microchip.com/downloads/aemDocuments/documents/FPGA/ApplicationNotes/ApplicationNotes/00004153A.pdf" TargetMode="External"/><Relationship Id="rId11" Type="http://schemas.openxmlformats.org/officeDocument/2006/relationships/hyperlink" Target="https://ww1.microchip.com/downloads/aemDocuments/documents/FPGA/ProductDocuments/SoC/SmartFusion2_IGLOO2_DDR_UG0446_V8.pdf" TargetMode="External"/><Relationship Id="rId12" Type="http://schemas.openxmlformats.org/officeDocument/2006/relationships/header" Target="header3.xml"/><Relationship Id="rId13" Type="http://schemas.openxmlformats.org/officeDocument/2006/relationships/hyperlink" Target="http://coredocs.s3.amazonaws.com/Libero/SmartFusion2MSS/MSS/sf2_peri_init_meth_ug_1.pdf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hyperlink" Target="https://ww1.microchip.com/downloads/aemDocuments/documents/FPGA/ProductDocuments/SoC/microsemi_smartfusion2_igloo2_ddr_user_guide_ug0446_v7.pdf" TargetMode="External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header" Target="header4.xml"/><Relationship Id="rId24" Type="http://schemas.openxmlformats.org/officeDocument/2006/relationships/header" Target="header5.xml"/><Relationship Id="rId25" Type="http://schemas.openxmlformats.org/officeDocument/2006/relationships/hyperlink" Target="http://www.microchip.com/support" TargetMode="External"/><Relationship Id="rId26" Type="http://schemas.openxmlformats.org/officeDocument/2006/relationships/hyperlink" Target="https://www.microchip.com/" TargetMode="External"/><Relationship Id="rId27" Type="http://schemas.openxmlformats.org/officeDocument/2006/relationships/hyperlink" Target="https://www.microchip.com/pcn" TargetMode="External"/><Relationship Id="rId28" Type="http://schemas.openxmlformats.org/officeDocument/2006/relationships/hyperlink" Target="https://www.microchip.com/support" TargetMode="External"/><Relationship Id="rId29" Type="http://schemas.openxmlformats.org/officeDocument/2006/relationships/header" Target="header6.xml"/><Relationship Id="rId30" Type="http://schemas.openxmlformats.org/officeDocument/2006/relationships/hyperlink" Target="https://www.microchip.com/en-us/support/design-help/client-support-services" TargetMode="External"/><Relationship Id="rId31" Type="http://schemas.openxmlformats.org/officeDocument/2006/relationships/footer" Target="footer2.xml"/><Relationship Id="rId32" Type="http://schemas.openxmlformats.org/officeDocument/2006/relationships/hyperlink" Target="https://www.microchip.com/quality" TargetMode="External"/><Relationship Id="rId33" Type="http://schemas.openxmlformats.org/officeDocument/2006/relationships/header" Target="header7.xml"/><Relationship Id="rId34" Type="http://schemas.openxmlformats.org/officeDocument/2006/relationships/footer" Target="footer3.xml"/><Relationship Id="rId3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Microchip Technology Inc.</dc:creator>
  <dc:title>SmartFusion2 MSS DDR Controller Configuration Libero SoC v11.6 and later</dc:title>
  <dcterms:created xsi:type="dcterms:W3CDTF">2026-05-23T11:12:55Z</dcterms:created>
  <dcterms:modified xsi:type="dcterms:W3CDTF">2026-05-23T11:12:55Z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2022-12-05T00:00:00Z</vt:filetime>
  </property>
  <property fmtid="{D5CDD505-2E9C-101B-9397-08002B2CF9AE}" pid="3" name="LastSaved">
    <vt:filetime>2026-05-23T00:00:00Z</vt:filetime>
  </property>
</Properties>
</file>